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E80" w:rsidRPr="00D257A4" w:rsidRDefault="00C80E80" w:rsidP="00C80E80">
      <w:pPr>
        <w:tabs>
          <w:tab w:val="left" w:leader="underscore" w:pos="8505"/>
        </w:tabs>
        <w:spacing w:after="0" w:line="240" w:lineRule="auto"/>
        <w:jc w:val="center"/>
        <w:rPr>
          <w:rFonts w:ascii="Arial" w:hAnsi="Arial" w:cs="Arial"/>
          <w:lang w:val="es-MX"/>
        </w:rPr>
      </w:pPr>
      <w:r w:rsidRPr="00D257A4">
        <w:rPr>
          <w:rFonts w:ascii="Arial" w:hAnsi="Arial" w:cs="Arial"/>
        </w:rPr>
        <w:t xml:space="preserve">CONTRATO DE ARRENDAMIENTO NUMERO {{contrato}}</w:t>
      </w:r>
      <w:r w:rsidR="009401CD" w:rsidRPr="00D257A4">
        <w:rPr>
          <w:rFonts w:ascii="Arial" w:hAnsi="Arial" w:cs="Arial"/>
        </w:rPr>
        <w:t/>
      </w:r>
      <w:r w:rsidRPr="00D257A4">
        <w:rPr>
          <w:rFonts w:ascii="Arial" w:hAnsi="Arial" w:cs="Arial"/>
        </w:rPr>
        <w:t xml:space="preserve"/>
      </w:r>
      <w:r w:rsidRPr="00D257A4">
        <w:rPr>
          <w:rFonts w:ascii="Arial" w:hAnsi="Arial" w:cs="Arial"/>
          <w:lang w:val="es-MX"/>
        </w:rPr>
        <w:t xml:space="preserve"/>
      </w:r>
      <w:permStart w:id="2074768551" w:edGrp="everyone"/>
      <w:r w:rsidRPr="00D257A4">
        <w:rPr>
          <w:rFonts w:ascii="Arial" w:hAnsi="Arial" w:cs="Arial"/>
        </w:rPr>
        <w:t/>
      </w:r>
      <w:permEnd w:id="2074768551"/>
      <w:r w:rsidRPr="00D257A4">
        <w:rPr>
          <w:rFonts w:ascii="Arial" w:hAnsi="Arial" w:cs="Arial"/>
          <w:lang w:val="es-MX"/>
        </w:rPr>
        <w:t xml:space="preserve"/>
      </w:r>
      <w:permStart w:id="266370953" w:edGrp="everyone"/>
      <w:r w:rsidRPr="00D257A4">
        <w:rPr>
          <w:rFonts w:ascii="Arial" w:hAnsi="Arial" w:cs="Arial"/>
          <w:lang w:val="es-MX"/>
        </w:rPr>
        <w:t/>
      </w:r>
      <w:permEnd w:id="266370953"/>
    </w:p>
    <w:p w:rsidR="00C80E80" w:rsidRPr="00D257A4" w:rsidRDefault="00C80E80" w:rsidP="00C80E80">
      <w:pPr>
        <w:tabs>
          <w:tab w:val="left" w:leader="underscore" w:pos="8505"/>
        </w:tabs>
        <w:spacing w:after="0" w:line="240" w:lineRule="auto"/>
        <w:jc w:val="center"/>
        <w:rPr>
          <w:rFonts w:ascii="Arial" w:hAnsi="Arial" w:cs="Arial"/>
          <w:lang w:val="es-MX"/>
        </w:rPr>
      </w:pPr>
    </w:p>
    <w:p w:rsidR="00B329D3" w:rsidRDefault="00C80E80" w:rsidP="00C80E80">
      <w:pPr>
        <w:tabs>
          <w:tab w:val="left" w:leader="underscore" w:pos="8505"/>
        </w:tabs>
        <w:spacing w:after="0" w:line="240" w:lineRule="auto"/>
        <w:jc w:val="center"/>
        <w:rPr>
          <w:rFonts w:ascii="Arial" w:hAnsi="Arial" w:cs="Arial"/>
        </w:rPr>
      </w:pPr>
      <w:r w:rsidRPr="00D257A4">
        <w:rPr>
          <w:rFonts w:ascii="Arial" w:hAnsi="Arial" w:cs="Arial"/>
        </w:rPr>
        <w:t xml:space="preserve">INFORME Nro. {{numero_informe}}</w:t>
      </w:r>
      <w:permStart w:id="1326918510" w:edGrp="everyone"/>
      <w:r w:rsidRPr="00D257A4">
        <w:rPr>
          <w:rFonts w:ascii="Arial" w:hAnsi="Arial" w:cs="Arial"/>
        </w:rPr>
        <w:t/>
      </w:r>
      <w:permEnd w:id="1326918510"/>
      <w:r w:rsidRPr="00D257A4">
        <w:rPr>
          <w:rFonts w:ascii="Arial" w:hAnsi="Arial" w:cs="Arial"/>
        </w:rPr>
        <w:t xml:space="preserve"/>
      </w:r>
    </w:p>
    <w:p w:rsidR="00F60DC4" w:rsidRDefault="00F60DC4" w:rsidP="00C80E80">
      <w:pPr>
        <w:tabs>
          <w:tab w:val="left" w:leader="underscore" w:pos="8505"/>
        </w:tabs>
        <w:spacing w:after="0" w:line="240" w:lineRule="auto"/>
        <w:jc w:val="center"/>
        <w:rPr>
          <w:rFonts w:ascii="Arial" w:hAnsi="Arial" w:cs="Arial"/>
        </w:rPr>
      </w:pPr>
    </w:p>
    <w:p w:rsidR="00C80E80" w:rsidRDefault="00B329D3" w:rsidP="00C80E80">
      <w:pPr>
        <w:tabs>
          <w:tab w:val="left" w:leader="underscore" w:pos="8505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Périodo del {{periodo}}</w:t>
      </w:r>
      <w:r w:rsidR="00C80E80" w:rsidRPr="00D257A4">
        <w:rPr>
          <w:rFonts w:ascii="Arial" w:hAnsi="Arial" w:cs="Arial"/>
        </w:rPr>
        <w:t xml:space="preserve"/>
      </w:r>
      <w:permStart w:id="1713727180" w:edGrp="everyone"/>
      <w:r w:rsidR="00C80E80" w:rsidRPr="00D257A4">
        <w:rPr>
          <w:rFonts w:ascii="Arial" w:hAnsi="Arial" w:cs="Arial"/>
        </w:rPr>
        <w:t/>
      </w:r>
      <w:permEnd w:id="1713727180"/>
      <w:r>
        <w:rPr>
          <w:rFonts w:ascii="Arial" w:hAnsi="Arial" w:cs="Arial"/>
        </w:rPr>
        <w:t xml:space="preserve"/>
      </w:r>
      <w:permStart w:id="1122325754" w:edGrp="everyone"/>
      <w:r>
        <w:rPr>
          <w:rFonts w:ascii="Arial" w:hAnsi="Arial" w:cs="Arial"/>
        </w:rPr>
        <w:t/>
      </w:r>
    </w:p>
    <w:permEnd w:id="1122325754"/>
    <w:p w:rsidR="00F60DC4" w:rsidRDefault="00F60DC4" w:rsidP="00C80E80">
      <w:pPr>
        <w:tabs>
          <w:tab w:val="left" w:leader="underscore" w:pos="8505"/>
        </w:tabs>
        <w:spacing w:after="0" w:line="240" w:lineRule="auto"/>
        <w:jc w:val="center"/>
        <w:rPr>
          <w:rFonts w:ascii="Arial" w:hAnsi="Arial" w:cs="Arial"/>
        </w:rPr>
      </w:pPr>
    </w:p>
    <w:p w:rsidR="00560294" w:rsidRDefault="00F60DC4" w:rsidP="00C80E80">
      <w:pPr>
        <w:tabs>
          <w:tab w:val="left" w:leader="underscore" w:pos="8505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Fecha del informe: {{fecha_informe}}</w:t>
      </w:r>
      <w:permStart w:id="1057035433" w:edGrp="everyone"/>
      <w:r>
        <w:rPr>
          <w:rFonts w:ascii="Arial" w:hAnsi="Arial" w:cs="Arial"/>
        </w:rPr>
        <w:t/>
      </w:r>
      <w:permEnd w:id="1057035433"/>
    </w:p>
    <w:p w:rsidR="00F60DC4" w:rsidRPr="00D257A4" w:rsidRDefault="00F60DC4" w:rsidP="00C80E80">
      <w:pPr>
        <w:tabs>
          <w:tab w:val="left" w:leader="underscore" w:pos="8505"/>
        </w:tabs>
        <w:spacing w:after="0" w:line="240" w:lineRule="auto"/>
        <w:jc w:val="center"/>
        <w:rPr>
          <w:rFonts w:ascii="Arial" w:hAnsi="Arial" w:cs="Arial"/>
        </w:rPr>
      </w:pPr>
    </w:p>
    <w:p w:rsidR="00C80E80" w:rsidRPr="00D257A4" w:rsidRDefault="00C80E80" w:rsidP="00C80E80">
      <w:pPr>
        <w:tabs>
          <w:tab w:val="left" w:leader="underscore" w:pos="8505"/>
        </w:tabs>
        <w:spacing w:after="0" w:line="240" w:lineRule="auto"/>
        <w:jc w:val="center"/>
        <w:rPr>
          <w:rFonts w:ascii="Arial" w:hAnsi="Arial" w:cs="Arial"/>
        </w:rPr>
      </w:pPr>
    </w:p>
    <w:p w:rsidR="00C80E80" w:rsidRPr="00560294" w:rsidRDefault="00C80E80" w:rsidP="00560294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560294">
        <w:rPr>
          <w:rFonts w:ascii="Arial" w:hAnsi="Arial" w:cs="Arial"/>
          <w:b/>
        </w:rPr>
        <w:t>DATOS BÁSICOS DEL CONTRATO:</w:t>
      </w:r>
    </w:p>
    <w:tbl>
      <w:tblPr>
        <w:tblStyle w:val="Tablaconcuadrcula"/>
        <w:tblpPr w:leftFromText="141" w:rightFromText="141" w:vertAnchor="text" w:horzAnchor="margin" w:tblpX="108" w:tblpY="19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8"/>
        <w:gridCol w:w="1873"/>
        <w:gridCol w:w="937"/>
        <w:gridCol w:w="938"/>
        <w:gridCol w:w="1875"/>
      </w:tblGrid>
      <w:tr w:rsidR="00C80E80" w:rsidRPr="00D257A4" w:rsidTr="00FF1DF4">
        <w:trPr>
          <w:trHeight w:val="416"/>
        </w:trPr>
        <w:tc>
          <w:tcPr>
            <w:tcW w:w="1974" w:type="pct"/>
          </w:tcPr>
          <w:p w:rsidR="00C80E80" w:rsidRPr="00D257A4" w:rsidRDefault="00C80E80" w:rsidP="00285F8B">
            <w:pPr>
              <w:spacing w:before="80" w:after="80"/>
              <w:rPr>
                <w:rFonts w:ascii="Arial" w:hAnsi="Arial" w:cs="Arial"/>
                <w:b/>
                <w:caps/>
              </w:rPr>
            </w:pPr>
            <w:r w:rsidRPr="00D257A4">
              <w:rPr>
                <w:rFonts w:ascii="Arial" w:hAnsi="Arial" w:cs="Arial"/>
                <w:b/>
              </w:rPr>
              <w:t xml:space="preserve">EL </w:t>
            </w:r>
            <w:r w:rsidR="00285F8B" w:rsidRPr="00D257A4">
              <w:rPr>
                <w:rFonts w:ascii="Arial" w:hAnsi="Arial" w:cs="Arial"/>
                <w:b/>
              </w:rPr>
              <w:t>ARRENDADOR</w:t>
            </w:r>
            <w:r w:rsidRPr="00D257A4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026" w:type="pct"/>
            <w:gridSpan w:val="4"/>
          </w:tcPr>
          <w:p w:rsidR="00C80E80" w:rsidRPr="00D257A4" w:rsidRDefault="00B329D3" w:rsidP="0031241C">
            <w:pPr>
              <w:tabs>
                <w:tab w:val="left" w:leader="underscore" w:pos="8505"/>
              </w:tabs>
              <w:spacing w:before="80" w:after="80"/>
              <w:rPr>
                <w:rFonts w:ascii="Arial" w:hAnsi="Arial" w:cs="Arial"/>
                <w:caps/>
              </w:rPr>
            </w:pPr>
            <w:r w:rsidRPr="00B329D3">
              <w:rPr>
                <w:rFonts w:ascii="Arial" w:hAnsi="Arial" w:cs="Arial"/>
              </w:rPr>
              <w:t>DISTRITO ESPECIAL DE CIENCIA, TECNOLOGÍA E INNOVACIÓN</w:t>
            </w:r>
            <w:r w:rsidRPr="00D257A4">
              <w:rPr>
                <w:rFonts w:ascii="Arial" w:hAnsi="Arial" w:cs="Arial"/>
              </w:rPr>
              <w:t xml:space="preserve"> </w:t>
            </w:r>
            <w:r w:rsidR="00C80E80" w:rsidRPr="00D257A4">
              <w:rPr>
                <w:rFonts w:ascii="Arial" w:hAnsi="Arial" w:cs="Arial"/>
              </w:rPr>
              <w:t xml:space="preserve"> DE MEDELLÍN; </w:t>
            </w:r>
            <w:permStart w:id="769540845" w:edGrp="everyone"/>
            <w:r w:rsidR="00C80E80" w:rsidRPr="00D257A4">
              <w:rPr>
                <w:rFonts w:ascii="Arial" w:hAnsi="Arial" w:cs="Arial"/>
              </w:rPr>
              <w:t>Secretaria de Suministros y Servicios.</w:t>
            </w:r>
            <w:permEnd w:id="769540845"/>
            <w:r w:rsidR="00C80E80" w:rsidRPr="00D257A4">
              <w:rPr>
                <w:rFonts w:ascii="Arial" w:hAnsi="Arial" w:cs="Arial"/>
              </w:rPr>
              <w:t xml:space="preserve"> NIT.  890.905.211-1</w:t>
            </w:r>
          </w:p>
        </w:tc>
      </w:tr>
      <w:tr w:rsidR="00C80E80" w:rsidRPr="00D257A4" w:rsidTr="00FF1DF4">
        <w:trPr>
          <w:trHeight w:val="416"/>
        </w:trPr>
        <w:tc>
          <w:tcPr>
            <w:tcW w:w="1974" w:type="pct"/>
          </w:tcPr>
          <w:p w:rsidR="00C80E80" w:rsidRPr="00D257A4" w:rsidRDefault="00C80E80" w:rsidP="00285F8B">
            <w:pPr>
              <w:spacing w:before="80" w:after="80"/>
              <w:rPr>
                <w:rFonts w:ascii="Arial" w:hAnsi="Arial" w:cs="Arial"/>
                <w:b/>
                <w:caps/>
              </w:rPr>
            </w:pPr>
            <w:r w:rsidRPr="00D257A4">
              <w:rPr>
                <w:rFonts w:ascii="Arial" w:hAnsi="Arial" w:cs="Arial"/>
                <w:b/>
                <w:caps/>
              </w:rPr>
              <w:t xml:space="preserve">EL </w:t>
            </w:r>
            <w:r w:rsidR="00285F8B" w:rsidRPr="00D257A4">
              <w:rPr>
                <w:rFonts w:ascii="Arial" w:hAnsi="Arial" w:cs="Arial"/>
                <w:b/>
                <w:caps/>
              </w:rPr>
              <w:t>EL ARRENDATARIO</w:t>
            </w:r>
            <w:r w:rsidRPr="00D257A4">
              <w:rPr>
                <w:rFonts w:ascii="Arial" w:hAnsi="Arial" w:cs="Arial"/>
                <w:b/>
                <w:caps/>
              </w:rPr>
              <w:t xml:space="preserve">: </w:t>
            </w:r>
          </w:p>
        </w:tc>
        <w:tc>
          <w:tcPr>
            <w:tcW w:w="3026" w:type="pct"/>
            <w:gridSpan w:val="4"/>
          </w:tcPr>
          <w:p w:rsidR="00C80E80" w:rsidRPr="00D257A4" w:rsidRDefault="00C80E80" w:rsidP="0031241C">
            <w:pPr>
              <w:spacing w:before="80" w:after="80"/>
              <w:rPr>
                <w:rFonts w:ascii="Arial" w:hAnsi="Arial" w:cs="Arial"/>
              </w:rPr>
            </w:pPr>
            <w:permStart w:id="1990281533" w:edGrp="everyone"/>
            <w:r w:rsidRPr="00D257A4">
              <w:rPr>
                <w:rFonts w:ascii="Arial" w:hAnsi="Arial" w:cs="Arial"/>
              </w:rPr>
              <w:t xml:space="preserve">{{arrendatario}}</w:t>
            </w:r>
            <w:permEnd w:id="1990281533"/>
          </w:p>
        </w:tc>
      </w:tr>
      <w:tr w:rsidR="00C80E80" w:rsidRPr="00D257A4" w:rsidTr="00FF1DF4">
        <w:trPr>
          <w:trHeight w:val="320"/>
        </w:trPr>
        <w:tc>
          <w:tcPr>
            <w:tcW w:w="1974" w:type="pct"/>
          </w:tcPr>
          <w:p w:rsidR="00C80E80" w:rsidRPr="00D257A4" w:rsidRDefault="00C80E80" w:rsidP="00285F8B">
            <w:pPr>
              <w:spacing w:before="80" w:after="80"/>
              <w:rPr>
                <w:rFonts w:ascii="Arial" w:hAnsi="Arial" w:cs="Arial"/>
                <w:b/>
                <w:caps/>
              </w:rPr>
            </w:pPr>
            <w:r w:rsidRPr="00D257A4">
              <w:rPr>
                <w:rFonts w:ascii="Arial" w:hAnsi="Arial" w:cs="Arial"/>
                <w:b/>
                <w:caps/>
              </w:rPr>
              <w:t xml:space="preserve">NIT del </w:t>
            </w:r>
            <w:r w:rsidR="00285F8B" w:rsidRPr="00D257A4">
              <w:rPr>
                <w:rFonts w:ascii="Arial" w:hAnsi="Arial" w:cs="Arial"/>
                <w:b/>
                <w:caps/>
              </w:rPr>
              <w:t>ARRENDATARIO</w:t>
            </w:r>
            <w:r w:rsidRPr="00D257A4">
              <w:rPr>
                <w:rFonts w:ascii="Arial" w:hAnsi="Arial" w:cs="Arial"/>
                <w:b/>
                <w:caps/>
              </w:rPr>
              <w:t>:</w:t>
            </w:r>
          </w:p>
        </w:tc>
        <w:tc>
          <w:tcPr>
            <w:tcW w:w="3026" w:type="pct"/>
            <w:gridSpan w:val="4"/>
          </w:tcPr>
          <w:p w:rsidR="00C80E80" w:rsidRPr="00D257A4" w:rsidRDefault="00C80E80" w:rsidP="0031241C">
            <w:pPr>
              <w:tabs>
                <w:tab w:val="left" w:leader="underscore" w:pos="8505"/>
              </w:tabs>
              <w:spacing w:before="80" w:after="80"/>
              <w:rPr>
                <w:rFonts w:ascii="Arial" w:hAnsi="Arial" w:cs="Arial"/>
              </w:rPr>
            </w:pPr>
            <w:permStart w:id="398810088" w:edGrp="everyone"/>
            <w:r w:rsidRPr="00D257A4">
              <w:rPr>
                <w:rFonts w:ascii="Arial" w:hAnsi="Arial" w:cs="Arial"/>
              </w:rPr>
              <w:t xml:space="preserve">{{nit}}</w:t>
            </w:r>
            <w:permEnd w:id="398810088"/>
          </w:p>
        </w:tc>
      </w:tr>
      <w:tr w:rsidR="00C80E80" w:rsidRPr="00D257A4" w:rsidTr="00FF1DF4">
        <w:trPr>
          <w:trHeight w:val="267"/>
        </w:trPr>
        <w:tc>
          <w:tcPr>
            <w:tcW w:w="1974" w:type="pct"/>
          </w:tcPr>
          <w:p w:rsidR="00C80E80" w:rsidRPr="00D257A4" w:rsidRDefault="00C80E80" w:rsidP="0031241C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>REPRESENTANTE LEGAL</w:t>
            </w:r>
          </w:p>
        </w:tc>
        <w:tc>
          <w:tcPr>
            <w:tcW w:w="3026" w:type="pct"/>
            <w:gridSpan w:val="4"/>
          </w:tcPr>
          <w:p w:rsidR="00C80E80" w:rsidRPr="00D257A4" w:rsidRDefault="00C80E80" w:rsidP="0031241C">
            <w:pPr>
              <w:spacing w:before="80" w:after="80"/>
              <w:rPr>
                <w:rFonts w:ascii="Arial" w:hAnsi="Arial" w:cs="Arial"/>
              </w:rPr>
            </w:pPr>
            <w:permStart w:id="494085469" w:edGrp="everyone"/>
            <w:r w:rsidRPr="00D257A4">
              <w:rPr>
                <w:rFonts w:ascii="Arial" w:hAnsi="Arial" w:cs="Arial"/>
              </w:rPr>
              <w:t xml:space="preserve">{{representante}}</w:t>
            </w:r>
            <w:permEnd w:id="494085469"/>
          </w:p>
        </w:tc>
      </w:tr>
      <w:tr w:rsidR="00C80E80" w:rsidRPr="00D257A4" w:rsidTr="00FF1DF4">
        <w:trPr>
          <w:trHeight w:val="267"/>
        </w:trPr>
        <w:tc>
          <w:tcPr>
            <w:tcW w:w="1974" w:type="pct"/>
          </w:tcPr>
          <w:p w:rsidR="00C80E80" w:rsidRPr="00D257A4" w:rsidRDefault="00C80E80" w:rsidP="0031241C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>C.C. REPRESENTANTE LEGAL:</w:t>
            </w:r>
          </w:p>
        </w:tc>
        <w:tc>
          <w:tcPr>
            <w:tcW w:w="3026" w:type="pct"/>
            <w:gridSpan w:val="4"/>
          </w:tcPr>
          <w:p w:rsidR="00C80E80" w:rsidRPr="00D257A4" w:rsidRDefault="00C80E80" w:rsidP="00285F8B">
            <w:pPr>
              <w:spacing w:before="80" w:after="80"/>
              <w:rPr>
                <w:rFonts w:ascii="Arial" w:hAnsi="Arial" w:cs="Arial"/>
              </w:rPr>
            </w:pPr>
            <w:permStart w:id="994472838" w:edGrp="everyone"/>
            <w:r w:rsidRPr="00D257A4">
              <w:rPr>
                <w:rFonts w:ascii="Arial" w:hAnsi="Arial" w:cs="Arial"/>
              </w:rPr>
              <w:t>Digite el número de documento del Rep</w:t>
            </w:r>
            <w:r w:rsidR="00285F8B" w:rsidRPr="00D257A4">
              <w:rPr>
                <w:rFonts w:ascii="Arial" w:hAnsi="Arial" w:cs="Arial"/>
              </w:rPr>
              <w:t>.</w:t>
            </w:r>
            <w:r w:rsidRPr="00D257A4">
              <w:rPr>
                <w:rFonts w:ascii="Arial" w:hAnsi="Arial" w:cs="Arial"/>
              </w:rPr>
              <w:t xml:space="preserve"> Legal</w:t>
            </w:r>
            <w:permEnd w:id="994472838"/>
          </w:p>
        </w:tc>
      </w:tr>
      <w:tr w:rsidR="00C80E80" w:rsidRPr="00D257A4" w:rsidTr="00FF1DF4">
        <w:trPr>
          <w:trHeight w:val="267"/>
        </w:trPr>
        <w:tc>
          <w:tcPr>
            <w:tcW w:w="1974" w:type="pct"/>
          </w:tcPr>
          <w:p w:rsidR="00C80E80" w:rsidRPr="00D257A4" w:rsidRDefault="00C80E80" w:rsidP="0031241C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>MATRICULA INMOBILIARIA:</w:t>
            </w:r>
          </w:p>
        </w:tc>
        <w:tc>
          <w:tcPr>
            <w:tcW w:w="3026" w:type="pct"/>
            <w:gridSpan w:val="4"/>
          </w:tcPr>
          <w:p w:rsidR="00C80E80" w:rsidRPr="00D257A4" w:rsidRDefault="00C80E80" w:rsidP="0031241C">
            <w:pPr>
              <w:spacing w:before="80" w:after="80"/>
              <w:rPr>
                <w:rFonts w:ascii="Arial" w:hAnsi="Arial" w:cs="Arial"/>
              </w:rPr>
            </w:pPr>
            <w:permStart w:id="1962421086" w:edGrp="everyone"/>
            <w:r w:rsidRPr="00D257A4">
              <w:rPr>
                <w:rFonts w:ascii="Arial" w:hAnsi="Arial" w:cs="Arial"/>
              </w:rPr>
              <w:t xml:space="preserve">{{matricula}}</w:t>
            </w:r>
            <w:permEnd w:id="1962421086"/>
          </w:p>
        </w:tc>
      </w:tr>
      <w:tr w:rsidR="00710CB8" w:rsidRPr="00D257A4" w:rsidTr="00FF1DF4">
        <w:trPr>
          <w:trHeight w:val="267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CÓDIGO ACTIVO FIJO:</w:t>
            </w:r>
          </w:p>
        </w:tc>
        <w:tc>
          <w:tcPr>
            <w:tcW w:w="3026" w:type="pct"/>
            <w:gridSpan w:val="4"/>
          </w:tcPr>
          <w:p w:rsidR="00710CB8" w:rsidRPr="00D257A4" w:rsidRDefault="00710CB8" w:rsidP="00184B00">
            <w:pPr>
              <w:spacing w:before="80" w:after="80"/>
              <w:rPr>
                <w:rFonts w:ascii="Arial" w:hAnsi="Arial" w:cs="Arial"/>
              </w:rPr>
            </w:pPr>
            <w:permStart w:id="584395742" w:edGrp="everyone"/>
            <w:r w:rsidRPr="00D257A4">
              <w:rPr>
                <w:rFonts w:ascii="Arial" w:hAnsi="Arial" w:cs="Arial"/>
              </w:rPr>
              <w:t xml:space="preserve">{{activo_fijo}}</w:t>
            </w:r>
            <w:r>
              <w:rPr>
                <w:rFonts w:ascii="Arial" w:hAnsi="Arial" w:cs="Arial"/>
              </w:rPr>
              <w:t/>
            </w:r>
            <w:permEnd w:id="584395742"/>
          </w:p>
        </w:tc>
      </w:tr>
      <w:tr w:rsidR="00710CB8" w:rsidRPr="00D257A4" w:rsidTr="00FF1DF4">
        <w:trPr>
          <w:trHeight w:val="267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>CBML:</w:t>
            </w:r>
          </w:p>
        </w:tc>
        <w:tc>
          <w:tcPr>
            <w:tcW w:w="3026" w:type="pct"/>
            <w:gridSpan w:val="4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</w:rPr>
            </w:pPr>
            <w:permStart w:id="850097164" w:edGrp="everyone"/>
            <w:r w:rsidRPr="00D257A4">
              <w:rPr>
                <w:rFonts w:ascii="Arial" w:hAnsi="Arial" w:cs="Arial"/>
              </w:rPr>
              <w:t xml:space="preserve">{{cbml}}</w:t>
            </w:r>
            <w:permEnd w:id="850097164"/>
          </w:p>
        </w:tc>
      </w:tr>
      <w:tr w:rsidR="00710CB8" w:rsidRPr="00D257A4" w:rsidTr="00FF1DF4">
        <w:trPr>
          <w:trHeight w:val="267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>ESCRITURA /FECHA/NOTARIA</w:t>
            </w:r>
          </w:p>
        </w:tc>
        <w:tc>
          <w:tcPr>
            <w:tcW w:w="1008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</w:rPr>
            </w:pPr>
            <w:permStart w:id="1490687489" w:edGrp="everyone"/>
            <w:r w:rsidRPr="00D257A4">
              <w:rPr>
                <w:rFonts w:ascii="Arial" w:hAnsi="Arial" w:cs="Arial"/>
              </w:rPr>
              <w:t>Digite el número de la escritura</w:t>
            </w:r>
          </w:p>
        </w:tc>
        <w:tc>
          <w:tcPr>
            <w:tcW w:w="1009" w:type="pct"/>
            <w:gridSpan w:val="2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</w:rPr>
            </w:pPr>
            <w:r w:rsidRPr="00D257A4">
              <w:rPr>
                <w:rFonts w:ascii="Arial" w:hAnsi="Arial" w:cs="Arial"/>
              </w:rPr>
              <w:t>Digite fecha de la escritura</w:t>
            </w:r>
          </w:p>
        </w:tc>
        <w:tc>
          <w:tcPr>
            <w:tcW w:w="1009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</w:rPr>
            </w:pPr>
            <w:permStart w:id="936533239" w:edGrp="everyone"/>
            <w:permEnd w:id="1490687489"/>
            <w:r w:rsidRPr="00D257A4">
              <w:rPr>
                <w:rFonts w:ascii="Arial" w:hAnsi="Arial" w:cs="Arial"/>
              </w:rPr>
              <w:t>Digite el número de la Notaría</w:t>
            </w:r>
            <w:permEnd w:id="936533239"/>
          </w:p>
        </w:tc>
      </w:tr>
      <w:tr w:rsidR="00710CB8" w:rsidRPr="00D257A4" w:rsidTr="00FF1DF4">
        <w:trPr>
          <w:trHeight w:val="267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>DIRECCIÓN DEL INMUEBLE:</w:t>
            </w:r>
          </w:p>
        </w:tc>
        <w:tc>
          <w:tcPr>
            <w:tcW w:w="3026" w:type="pct"/>
            <w:gridSpan w:val="4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</w:rPr>
            </w:pPr>
            <w:permStart w:id="724842723" w:edGrp="everyone"/>
            <w:r w:rsidRPr="00D257A4">
              <w:rPr>
                <w:rFonts w:ascii="Arial" w:hAnsi="Arial" w:cs="Arial"/>
                <w:lang w:val="es-MX"/>
              </w:rPr>
              <w:t xml:space="preserve">{{direccion}}</w:t>
            </w:r>
            <w:r w:rsidRPr="00D257A4">
              <w:rPr>
                <w:rFonts w:ascii="Arial" w:hAnsi="Arial" w:cs="Arial"/>
              </w:rPr>
              <w:t xml:space="preserve"/>
            </w:r>
            <w:permEnd w:id="724842723"/>
          </w:p>
        </w:tc>
      </w:tr>
      <w:tr w:rsidR="00710CB8" w:rsidRPr="00D257A4" w:rsidTr="00FF1DF4">
        <w:trPr>
          <w:trHeight w:val="341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>TIPO DE INMUEBLE:</w:t>
            </w:r>
          </w:p>
        </w:tc>
        <w:tc>
          <w:tcPr>
            <w:tcW w:w="3026" w:type="pct"/>
            <w:gridSpan w:val="4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</w:rPr>
            </w:pPr>
            <w:permStart w:id="1293825215" w:edGrp="everyone"/>
            <w:r w:rsidRPr="00D257A4">
              <w:rPr>
                <w:rFonts w:ascii="Arial" w:hAnsi="Arial" w:cs="Arial"/>
              </w:rPr>
              <w:t xml:space="preserve">Digite si es; casa, apartamento, bodega, lote </w:t>
            </w:r>
            <w:r w:rsidR="005E2627" w:rsidRPr="00D257A4">
              <w:rPr>
                <w:rFonts w:ascii="Arial" w:hAnsi="Arial" w:cs="Arial"/>
              </w:rPr>
              <w:t>etc.</w:t>
            </w:r>
            <w:permEnd w:id="1293825215"/>
          </w:p>
        </w:tc>
      </w:tr>
      <w:tr w:rsidR="00710CB8" w:rsidRPr="00D257A4" w:rsidTr="00FF1DF4">
        <w:trPr>
          <w:trHeight w:val="341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  <w:caps/>
              </w:rPr>
            </w:pPr>
            <w:r w:rsidRPr="00D257A4">
              <w:rPr>
                <w:rFonts w:ascii="Arial" w:hAnsi="Arial" w:cs="Arial"/>
                <w:b/>
              </w:rPr>
              <w:t>DURACIÓN  DEL CONTRATO:</w:t>
            </w:r>
          </w:p>
        </w:tc>
        <w:tc>
          <w:tcPr>
            <w:tcW w:w="3026" w:type="pct"/>
            <w:gridSpan w:val="4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</w:rPr>
            </w:pPr>
            <w:permStart w:id="926562952" w:edGrp="everyone"/>
            <w:r w:rsidRPr="00D257A4">
              <w:rPr>
                <w:rFonts w:ascii="Arial" w:hAnsi="Arial" w:cs="Arial"/>
              </w:rPr>
              <w:t>(Duración en letras y números) años</w:t>
            </w:r>
            <w:permEnd w:id="926562952"/>
          </w:p>
        </w:tc>
      </w:tr>
      <w:tr w:rsidR="00710CB8" w:rsidRPr="00D257A4" w:rsidTr="00FF1DF4">
        <w:trPr>
          <w:trHeight w:val="341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  <w:caps/>
              </w:rPr>
            </w:pPr>
            <w:r w:rsidRPr="00D257A4">
              <w:rPr>
                <w:rFonts w:ascii="Arial" w:hAnsi="Arial" w:cs="Arial"/>
                <w:b/>
              </w:rPr>
              <w:t>FECHA DE INICIO:</w:t>
            </w:r>
          </w:p>
        </w:tc>
        <w:tc>
          <w:tcPr>
            <w:tcW w:w="3026" w:type="pct"/>
            <w:gridSpan w:val="4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lang w:val="es-MX"/>
              </w:rPr>
            </w:pPr>
            <w:permStart w:id="144537537" w:edGrp="everyone"/>
            <w:r w:rsidRPr="00D257A4">
              <w:rPr>
                <w:rFonts w:ascii="Arial" w:hAnsi="Arial" w:cs="Arial"/>
                <w:lang w:val="es-MX"/>
              </w:rPr>
              <w:t xml:space="preserve">{{inicio}}</w:t>
            </w:r>
            <w:r>
              <w:rPr>
                <w:rFonts w:ascii="Arial" w:hAnsi="Arial" w:cs="Arial"/>
                <w:lang w:val="es-MX"/>
              </w:rPr>
              <w:t/>
            </w:r>
            <w:r w:rsidRPr="00D257A4">
              <w:rPr>
                <w:rFonts w:ascii="Arial" w:hAnsi="Arial" w:cs="Arial"/>
                <w:lang w:val="es-MX"/>
              </w:rPr>
              <w:t xml:space="preserve"/>
            </w:r>
            <w:r>
              <w:rPr>
                <w:rFonts w:ascii="Arial" w:hAnsi="Arial" w:cs="Arial"/>
                <w:lang w:val="es-MX"/>
              </w:rPr>
              <w:t xml:space="preserve"/>
            </w:r>
            <w:r w:rsidRPr="00D257A4">
              <w:rPr>
                <w:rFonts w:ascii="Arial" w:hAnsi="Arial" w:cs="Arial"/>
                <w:lang w:val="es-MX"/>
              </w:rPr>
              <w:t xml:space="preserve"/>
            </w:r>
            <w:permEnd w:id="144537537"/>
          </w:p>
        </w:tc>
      </w:tr>
      <w:tr w:rsidR="00710CB8" w:rsidRPr="00D257A4" w:rsidTr="00FF1DF4">
        <w:trPr>
          <w:trHeight w:val="341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>FECHA DE TERMINACIÓN:</w:t>
            </w:r>
          </w:p>
        </w:tc>
        <w:tc>
          <w:tcPr>
            <w:tcW w:w="3026" w:type="pct"/>
            <w:gridSpan w:val="4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lang w:val="es-MX"/>
              </w:rPr>
            </w:pPr>
            <w:permStart w:id="1137909566" w:edGrp="everyone"/>
            <w:r w:rsidRPr="00D257A4">
              <w:rPr>
                <w:rFonts w:ascii="Arial" w:hAnsi="Arial" w:cs="Arial"/>
                <w:lang w:val="es-MX"/>
              </w:rPr>
              <w:t xml:space="preserve">{{fin}}</w:t>
            </w:r>
            <w:r>
              <w:rPr>
                <w:rFonts w:ascii="Arial" w:hAnsi="Arial" w:cs="Arial"/>
                <w:lang w:val="es-MX"/>
              </w:rPr>
              <w:t/>
            </w:r>
            <w:r w:rsidRPr="00D257A4">
              <w:rPr>
                <w:rFonts w:ascii="Arial" w:hAnsi="Arial" w:cs="Arial"/>
                <w:lang w:val="es-MX"/>
              </w:rPr>
              <w:t xml:space="preserve"/>
            </w:r>
            <w:r>
              <w:rPr>
                <w:rFonts w:ascii="Arial" w:hAnsi="Arial" w:cs="Arial"/>
                <w:lang w:val="es-MX"/>
              </w:rPr>
              <w:t xml:space="preserve"/>
            </w:r>
            <w:r w:rsidRPr="00D257A4">
              <w:rPr>
                <w:rFonts w:ascii="Arial" w:hAnsi="Arial" w:cs="Arial"/>
                <w:lang w:val="es-MX"/>
              </w:rPr>
              <w:t/>
            </w:r>
            <w:permEnd w:id="1137909566"/>
          </w:p>
        </w:tc>
      </w:tr>
      <w:tr w:rsidR="00710CB8" w:rsidRPr="00D257A4" w:rsidTr="00FF1DF4">
        <w:trPr>
          <w:trHeight w:val="341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 xml:space="preserve">OBJETO DEL CONTRATO: </w:t>
            </w:r>
          </w:p>
        </w:tc>
        <w:tc>
          <w:tcPr>
            <w:tcW w:w="3026" w:type="pct"/>
            <w:gridSpan w:val="4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lang w:val="es-MX"/>
              </w:rPr>
            </w:pPr>
            <w:permStart w:id="975909652" w:edGrp="everyone"/>
            <w:r w:rsidRPr="00D257A4">
              <w:rPr>
                <w:rFonts w:ascii="Arial" w:hAnsi="Arial" w:cs="Arial"/>
              </w:rPr>
              <w:t>Digite el objeto como aparece en el contrato</w:t>
            </w:r>
            <w:permEnd w:id="975909652"/>
          </w:p>
        </w:tc>
      </w:tr>
      <w:tr w:rsidR="00710CB8" w:rsidRPr="00D257A4" w:rsidTr="00FF1DF4">
        <w:trPr>
          <w:trHeight w:val="341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>VALOR CANON MENSUAL:</w:t>
            </w:r>
          </w:p>
        </w:tc>
        <w:tc>
          <w:tcPr>
            <w:tcW w:w="3026" w:type="pct"/>
            <w:gridSpan w:val="4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lang w:val="es-MX"/>
              </w:rPr>
            </w:pPr>
            <w:permStart w:id="821773437" w:edGrp="everyone"/>
            <w:r w:rsidRPr="00D257A4">
              <w:rPr>
                <w:rFonts w:ascii="Arial" w:hAnsi="Arial" w:cs="Arial"/>
              </w:rPr>
              <w:t xml:space="preserve">{{canon}}</w:t>
            </w:r>
            <w:permEnd w:id="821773437"/>
          </w:p>
        </w:tc>
      </w:tr>
      <w:tr w:rsidR="00710CB8" w:rsidRPr="00D257A4" w:rsidTr="00FF1DF4">
        <w:trPr>
          <w:trHeight w:val="341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>VALOR ADMÓN MENSUAL:</w:t>
            </w:r>
          </w:p>
        </w:tc>
        <w:tc>
          <w:tcPr>
            <w:tcW w:w="3026" w:type="pct"/>
            <w:gridSpan w:val="4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lang w:val="es-MX"/>
              </w:rPr>
            </w:pPr>
            <w:permStart w:id="611400741" w:edGrp="everyone"/>
            <w:r w:rsidRPr="00D257A4">
              <w:rPr>
                <w:rFonts w:ascii="Arial" w:hAnsi="Arial" w:cs="Arial"/>
              </w:rPr>
              <w:t xml:space="preserve">Digite el valor de la </w:t>
            </w:r>
            <w:r w:rsidR="005E2627" w:rsidRPr="00D257A4">
              <w:rPr>
                <w:rFonts w:ascii="Arial" w:hAnsi="Arial" w:cs="Arial"/>
              </w:rPr>
              <w:t>admón.</w:t>
            </w:r>
            <w:r w:rsidRPr="00D257A4">
              <w:rPr>
                <w:rFonts w:ascii="Arial" w:hAnsi="Arial" w:cs="Arial"/>
              </w:rPr>
              <w:t xml:space="preserve"> si aplica</w:t>
            </w:r>
            <w:permEnd w:id="611400741"/>
          </w:p>
        </w:tc>
      </w:tr>
      <w:tr w:rsidR="00710CB8" w:rsidRPr="00D257A4" w:rsidTr="00FF1DF4">
        <w:trPr>
          <w:trHeight w:val="341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>VALOR SERV. PUBLICOS MES:</w:t>
            </w:r>
          </w:p>
        </w:tc>
        <w:tc>
          <w:tcPr>
            <w:tcW w:w="3026" w:type="pct"/>
            <w:gridSpan w:val="4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lang w:val="es-MX"/>
              </w:rPr>
            </w:pPr>
            <w:permStart w:id="888879518" w:edGrp="everyone"/>
            <w:r>
              <w:rPr>
                <w:rFonts w:ascii="Arial" w:hAnsi="Arial" w:cs="Arial"/>
              </w:rPr>
              <w:t>Digite el valor de Servicios públicos o indique la forma de cobro c</w:t>
            </w:r>
            <w:r w:rsidRPr="00D257A4">
              <w:rPr>
                <w:rFonts w:ascii="Arial" w:hAnsi="Arial" w:cs="Arial"/>
              </w:rPr>
              <w:t>omo aparece en el contrato</w:t>
            </w:r>
            <w:permEnd w:id="888879518"/>
          </w:p>
        </w:tc>
      </w:tr>
      <w:tr w:rsidR="00710CB8" w:rsidRPr="00D257A4" w:rsidTr="00FF1DF4">
        <w:trPr>
          <w:trHeight w:val="341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 xml:space="preserve">OTROS VALORES </w:t>
            </w:r>
          </w:p>
        </w:tc>
        <w:tc>
          <w:tcPr>
            <w:tcW w:w="3026" w:type="pct"/>
            <w:gridSpan w:val="4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</w:rPr>
            </w:pPr>
            <w:permStart w:id="1908225847" w:edGrp="everyone"/>
            <w:r w:rsidRPr="00D257A4">
              <w:rPr>
                <w:rFonts w:ascii="Arial" w:hAnsi="Arial" w:cs="Arial"/>
              </w:rPr>
              <w:t xml:space="preserve">Digite </w:t>
            </w:r>
            <w:r>
              <w:rPr>
                <w:rFonts w:ascii="Arial" w:hAnsi="Arial" w:cs="Arial"/>
              </w:rPr>
              <w:t>otros</w:t>
            </w:r>
            <w:r w:rsidRPr="00D257A4">
              <w:rPr>
                <w:rFonts w:ascii="Arial" w:hAnsi="Arial" w:cs="Arial"/>
              </w:rPr>
              <w:t xml:space="preserve"> valor</w:t>
            </w:r>
            <w:r>
              <w:rPr>
                <w:rFonts w:ascii="Arial" w:hAnsi="Arial" w:cs="Arial"/>
              </w:rPr>
              <w:t>es</w:t>
            </w:r>
            <w:r w:rsidRPr="00D257A4">
              <w:rPr>
                <w:rFonts w:ascii="Arial" w:hAnsi="Arial" w:cs="Arial"/>
              </w:rPr>
              <w:t xml:space="preserve"> como aparece en el contrato</w:t>
            </w:r>
            <w:permEnd w:id="1908225847"/>
          </w:p>
        </w:tc>
      </w:tr>
      <w:tr w:rsidR="00710CB8" w:rsidRPr="00D257A4" w:rsidTr="00FF1DF4">
        <w:trPr>
          <w:trHeight w:val="341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>VALOR TOTAL MENSUAL:</w:t>
            </w:r>
          </w:p>
        </w:tc>
        <w:tc>
          <w:tcPr>
            <w:tcW w:w="3026" w:type="pct"/>
            <w:gridSpan w:val="4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lang w:val="es-MX"/>
              </w:rPr>
            </w:pPr>
            <w:permStart w:id="209396738" w:edGrp="everyone"/>
            <w:r w:rsidRPr="00D257A4">
              <w:rPr>
                <w:rFonts w:ascii="Arial" w:hAnsi="Arial" w:cs="Arial"/>
              </w:rPr>
              <w:t xml:space="preserve">Digite el valor </w:t>
            </w:r>
            <w:r>
              <w:rPr>
                <w:rFonts w:ascii="Arial" w:hAnsi="Arial" w:cs="Arial"/>
              </w:rPr>
              <w:t>TOTAL como</w:t>
            </w:r>
            <w:r w:rsidRPr="00D257A4">
              <w:rPr>
                <w:rFonts w:ascii="Arial" w:hAnsi="Arial" w:cs="Arial"/>
              </w:rPr>
              <w:t xml:space="preserve"> aparece en el contrato</w:t>
            </w:r>
            <w:permEnd w:id="209396738"/>
          </w:p>
        </w:tc>
      </w:tr>
      <w:tr w:rsidR="00710CB8" w:rsidRPr="00D257A4" w:rsidTr="00710CB8">
        <w:trPr>
          <w:trHeight w:val="341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>TIPO DE GARANTÍA:</w:t>
            </w:r>
          </w:p>
        </w:tc>
        <w:tc>
          <w:tcPr>
            <w:tcW w:w="1512" w:type="pct"/>
            <w:gridSpan w:val="2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</w:rPr>
            </w:pPr>
            <w:permStart w:id="291667519" w:edGrp="everyone"/>
            <w:r w:rsidRPr="00D257A4">
              <w:rPr>
                <w:rFonts w:ascii="Arial" w:hAnsi="Arial" w:cs="Arial"/>
              </w:rPr>
              <w:t>Digite tipo de garantía, ejm: póliza</w:t>
            </w:r>
            <w:r>
              <w:rPr>
                <w:rFonts w:ascii="Arial" w:hAnsi="Arial" w:cs="Arial"/>
              </w:rPr>
              <w:t xml:space="preserve"> de cumplimiento</w:t>
            </w:r>
          </w:p>
        </w:tc>
        <w:permEnd w:id="291667519"/>
        <w:tc>
          <w:tcPr>
            <w:tcW w:w="1514" w:type="pct"/>
            <w:gridSpan w:val="2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</w:rPr>
            </w:pPr>
            <w:r w:rsidRPr="00D257A4">
              <w:rPr>
                <w:rFonts w:ascii="Arial" w:hAnsi="Arial" w:cs="Arial"/>
              </w:rPr>
              <w:t xml:space="preserve">N° </w:t>
            </w:r>
            <w:permStart w:id="476971451" w:edGrp="everyone"/>
            <w:r w:rsidRPr="00D257A4">
              <w:rPr>
                <w:rFonts w:ascii="Arial" w:hAnsi="Arial" w:cs="Arial"/>
              </w:rPr>
              <w:t xml:space="preserve">Digite N° de la poliza </w:t>
            </w:r>
            <w:permEnd w:id="476971451"/>
          </w:p>
        </w:tc>
      </w:tr>
      <w:tr w:rsidR="00710CB8" w:rsidRPr="00D257A4" w:rsidTr="00710CB8">
        <w:trPr>
          <w:trHeight w:val="341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 xml:space="preserve">VIGENCIA GARNTÍA: </w:t>
            </w:r>
          </w:p>
        </w:tc>
        <w:tc>
          <w:tcPr>
            <w:tcW w:w="1512" w:type="pct"/>
            <w:gridSpan w:val="2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</w:rPr>
            </w:pPr>
            <w:permStart w:id="1458333311" w:edGrp="everyone"/>
            <w:r w:rsidRPr="00D257A4">
              <w:rPr>
                <w:rFonts w:ascii="Arial" w:hAnsi="Arial" w:cs="Arial"/>
              </w:rPr>
              <w:t xml:space="preserve">Digite </w:t>
            </w:r>
            <w:r>
              <w:rPr>
                <w:rFonts w:ascii="Arial" w:hAnsi="Arial" w:cs="Arial"/>
              </w:rPr>
              <w:t>dd/mm/aaaa</w:t>
            </w:r>
            <w:r w:rsidRPr="00D257A4">
              <w:rPr>
                <w:rFonts w:ascii="Arial" w:hAnsi="Arial" w:cs="Arial"/>
              </w:rPr>
              <w:t xml:space="preserve"> inicio</w:t>
            </w:r>
            <w:permEnd w:id="1458333311"/>
            <w:r w:rsidRPr="00D257A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al</w:t>
            </w:r>
          </w:p>
        </w:tc>
        <w:tc>
          <w:tcPr>
            <w:tcW w:w="1514" w:type="pct"/>
            <w:gridSpan w:val="2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</w:rPr>
            </w:pPr>
            <w:permStart w:id="748581569" w:edGrp="everyone"/>
            <w:r w:rsidRPr="00D257A4">
              <w:rPr>
                <w:rFonts w:ascii="Arial" w:hAnsi="Arial" w:cs="Arial"/>
              </w:rPr>
              <w:t xml:space="preserve">Digite </w:t>
            </w:r>
            <w:r>
              <w:rPr>
                <w:rFonts w:ascii="Arial" w:hAnsi="Arial" w:cs="Arial"/>
              </w:rPr>
              <w:t xml:space="preserve">dd/mm/aaaa </w:t>
            </w:r>
            <w:r w:rsidRPr="00D257A4">
              <w:rPr>
                <w:rFonts w:ascii="Arial" w:hAnsi="Arial" w:cs="Arial"/>
              </w:rPr>
              <w:t>fin</w:t>
            </w:r>
            <w:permEnd w:id="748581569"/>
          </w:p>
        </w:tc>
      </w:tr>
      <w:tr w:rsidR="00710CB8" w:rsidRPr="00D257A4" w:rsidTr="00FF1DF4">
        <w:trPr>
          <w:trHeight w:val="341"/>
        </w:trPr>
        <w:tc>
          <w:tcPr>
            <w:tcW w:w="1974" w:type="pct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  <w:b/>
              </w:rPr>
            </w:pPr>
            <w:r w:rsidRPr="00D257A4">
              <w:rPr>
                <w:rFonts w:ascii="Arial" w:hAnsi="Arial" w:cs="Arial"/>
                <w:b/>
              </w:rPr>
              <w:t>NOMBRE DEL SUPERVISOR:</w:t>
            </w:r>
          </w:p>
        </w:tc>
        <w:tc>
          <w:tcPr>
            <w:tcW w:w="3026" w:type="pct"/>
            <w:gridSpan w:val="4"/>
          </w:tcPr>
          <w:p w:rsidR="00710CB8" w:rsidRPr="00D257A4" w:rsidRDefault="00710CB8" w:rsidP="00710CB8">
            <w:pPr>
              <w:spacing w:before="80" w:after="80"/>
              <w:rPr>
                <w:rFonts w:ascii="Arial" w:hAnsi="Arial" w:cs="Arial"/>
              </w:rPr>
            </w:pPr>
            <w:permStart w:id="958686309" w:edGrp="everyone"/>
            <w:r w:rsidRPr="00D257A4">
              <w:rPr>
                <w:rFonts w:ascii="Arial" w:hAnsi="Arial" w:cs="Arial"/>
              </w:rPr>
              <w:t xml:space="preserve">{{supervisor}}</w:t>
            </w:r>
            <w:permEnd w:id="958686309"/>
          </w:p>
        </w:tc>
      </w:tr>
    </w:tbl>
    <w:p w:rsidR="00C80E80" w:rsidRDefault="00C80E80" w:rsidP="00C80E80">
      <w:pPr>
        <w:spacing w:after="0" w:line="240" w:lineRule="auto"/>
        <w:jc w:val="both"/>
        <w:rPr>
          <w:rFonts w:ascii="Arial" w:hAnsi="Arial" w:cs="Arial"/>
        </w:rPr>
      </w:pPr>
    </w:p>
    <w:p w:rsidR="00C80E80" w:rsidRPr="00D257A4" w:rsidRDefault="00C80E80" w:rsidP="00C80E80">
      <w:pPr>
        <w:pStyle w:val="Ttulo1"/>
        <w:spacing w:before="0"/>
        <w:jc w:val="both"/>
        <w:rPr>
          <w:rFonts w:ascii="Arial" w:hAnsi="Arial" w:cs="Arial"/>
          <w:b w:val="0"/>
          <w:bCs w:val="0"/>
          <w:color w:val="auto"/>
          <w:sz w:val="22"/>
          <w:szCs w:val="22"/>
          <w:lang w:val="es-MX"/>
        </w:rPr>
      </w:pPr>
      <w:r w:rsidRPr="00D257A4">
        <w:rPr>
          <w:rFonts w:ascii="Arial" w:hAnsi="Arial" w:cs="Arial"/>
          <w:b w:val="0"/>
          <w:bCs w:val="0"/>
          <w:color w:val="auto"/>
          <w:sz w:val="22"/>
          <w:szCs w:val="22"/>
          <w:lang w:val="es-MX"/>
        </w:rPr>
        <w:t xml:space="preserve">Con el objeto de informar el avance realizado en la ejecución del contrato </w:t>
      </w:r>
      <w:r w:rsidRPr="00D257A4">
        <w:rPr>
          <w:rFonts w:ascii="Arial" w:hAnsi="Arial" w:cs="Arial"/>
          <w:b w:val="0"/>
          <w:color w:val="auto"/>
          <w:sz w:val="22"/>
          <w:szCs w:val="22"/>
        </w:rPr>
        <w:t>descrito inicialmente</w:t>
      </w:r>
      <w:r w:rsidRPr="00D257A4">
        <w:rPr>
          <w:rFonts w:ascii="Arial" w:hAnsi="Arial" w:cs="Arial"/>
          <w:b w:val="0"/>
          <w:bCs w:val="0"/>
          <w:color w:val="auto"/>
          <w:sz w:val="22"/>
          <w:szCs w:val="22"/>
          <w:lang w:val="es-MX"/>
        </w:rPr>
        <w:t xml:space="preserve">, se presenta el Informe de supervisión, con fundamento en la Ley 80 de 1993, Ley 1150 de 2007, Ley 1474 de 2011, Decreto 1082 de 2015, </w:t>
      </w:r>
      <w:permStart w:id="847990293" w:edGrp="everyone"/>
      <w:r w:rsidR="00B302C4" w:rsidRPr="00D257A4">
        <w:rPr>
          <w:rFonts w:ascii="Arial" w:hAnsi="Arial" w:cs="Arial"/>
          <w:b w:val="0"/>
          <w:bCs w:val="0"/>
          <w:color w:val="auto"/>
          <w:sz w:val="22"/>
          <w:szCs w:val="22"/>
          <w:lang w:val="es-MX"/>
        </w:rPr>
        <w:t xml:space="preserve">(Digite normatividad vigente </w:t>
      </w:r>
      <w:r w:rsidR="00710CB8">
        <w:rPr>
          <w:rFonts w:ascii="Arial" w:hAnsi="Arial" w:cs="Arial"/>
          <w:b w:val="0"/>
          <w:bCs w:val="0"/>
          <w:color w:val="auto"/>
          <w:sz w:val="22"/>
          <w:szCs w:val="22"/>
          <w:lang w:val="es-MX"/>
        </w:rPr>
        <w:t>para el Distrito</w:t>
      </w:r>
      <w:r w:rsidR="00B302C4" w:rsidRPr="00D257A4">
        <w:rPr>
          <w:rFonts w:ascii="Arial" w:hAnsi="Arial" w:cs="Arial"/>
          <w:b w:val="0"/>
          <w:bCs w:val="0"/>
          <w:color w:val="auto"/>
          <w:sz w:val="22"/>
          <w:szCs w:val="22"/>
          <w:lang w:val="es-MX"/>
        </w:rPr>
        <w:t>)</w:t>
      </w:r>
      <w:permEnd w:id="847990293"/>
      <w:r w:rsidRPr="00D257A4">
        <w:rPr>
          <w:rFonts w:ascii="Arial" w:hAnsi="Arial" w:cs="Arial"/>
          <w:b w:val="0"/>
          <w:bCs w:val="0"/>
          <w:color w:val="auto"/>
          <w:sz w:val="22"/>
          <w:szCs w:val="22"/>
          <w:lang w:val="es-MX"/>
        </w:rPr>
        <w:t xml:space="preserve"> y</w:t>
      </w:r>
      <w:r w:rsidR="00967E3F" w:rsidRPr="00D257A4">
        <w:rPr>
          <w:rFonts w:ascii="Arial" w:hAnsi="Arial" w:cs="Arial"/>
          <w:b w:val="0"/>
          <w:bCs w:val="0"/>
          <w:color w:val="auto"/>
          <w:sz w:val="22"/>
          <w:szCs w:val="22"/>
        </w:rPr>
        <w:t>/o</w:t>
      </w:r>
      <w:r w:rsidRPr="00D257A4">
        <w:rPr>
          <w:rFonts w:ascii="Arial" w:hAnsi="Arial" w:cs="Arial"/>
          <w:b w:val="0"/>
          <w:bCs w:val="0"/>
          <w:color w:val="auto"/>
          <w:sz w:val="22"/>
          <w:szCs w:val="22"/>
          <w:lang w:val="es-MX"/>
        </w:rPr>
        <w:t xml:space="preserve"> demás normas </w:t>
      </w:r>
      <w:r w:rsidR="00967E3F" w:rsidRPr="00D257A4">
        <w:rPr>
          <w:rFonts w:ascii="Arial" w:hAnsi="Arial" w:cs="Arial"/>
          <w:b w:val="0"/>
          <w:bCs w:val="0"/>
          <w:color w:val="auto"/>
          <w:sz w:val="22"/>
          <w:szCs w:val="22"/>
        </w:rPr>
        <w:t xml:space="preserve">vigentes y </w:t>
      </w:r>
      <w:r w:rsidRPr="00D257A4">
        <w:rPr>
          <w:rFonts w:ascii="Arial" w:hAnsi="Arial" w:cs="Arial"/>
          <w:b w:val="0"/>
          <w:bCs w:val="0"/>
          <w:color w:val="auto"/>
          <w:sz w:val="22"/>
          <w:szCs w:val="22"/>
          <w:lang w:val="es-MX"/>
        </w:rPr>
        <w:t xml:space="preserve">que regulan la materia, mediante los siguientes </w:t>
      </w:r>
      <w:r w:rsidRPr="00D257A4">
        <w:rPr>
          <w:rFonts w:ascii="Arial" w:hAnsi="Arial" w:cs="Arial"/>
          <w:b w:val="0"/>
          <w:bCs w:val="0"/>
          <w:color w:val="auto"/>
          <w:sz w:val="22"/>
          <w:szCs w:val="22"/>
        </w:rPr>
        <w:t>aspectos</w:t>
      </w:r>
      <w:r w:rsidRPr="00D257A4">
        <w:rPr>
          <w:rFonts w:ascii="Arial" w:hAnsi="Arial" w:cs="Arial"/>
          <w:b w:val="0"/>
          <w:bCs w:val="0"/>
          <w:color w:val="auto"/>
          <w:sz w:val="22"/>
          <w:szCs w:val="22"/>
          <w:lang w:val="es-MX"/>
        </w:rPr>
        <w:t xml:space="preserve">: </w:t>
      </w:r>
    </w:p>
    <w:p w:rsidR="00C80E80" w:rsidRPr="00D257A4" w:rsidRDefault="00C80E80" w:rsidP="00C80E80">
      <w:pPr>
        <w:rPr>
          <w:rFonts w:ascii="Arial" w:hAnsi="Arial" w:cs="Arial"/>
          <w:lang w:val="es-MX"/>
        </w:rPr>
      </w:pPr>
    </w:p>
    <w:p w:rsidR="00C80E80" w:rsidRPr="00D257A4" w:rsidRDefault="00C80E80" w:rsidP="00C80E80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D257A4">
        <w:rPr>
          <w:rFonts w:ascii="Arial" w:hAnsi="Arial" w:cs="Arial"/>
          <w:b/>
        </w:rPr>
        <w:t>INFORME TÉCNICO DEL CONTRATO</w:t>
      </w:r>
    </w:p>
    <w:p w:rsidR="0065144F" w:rsidRPr="00D257A4" w:rsidRDefault="0065144F" w:rsidP="00C80E80">
      <w:pPr>
        <w:pStyle w:val="Prrafodelista"/>
        <w:ind w:left="360"/>
        <w:rPr>
          <w:rFonts w:ascii="Arial" w:hAnsi="Arial" w:cs="Arial"/>
          <w:b/>
          <w:lang w:val="es-MX"/>
        </w:rPr>
      </w:pPr>
    </w:p>
    <w:p w:rsidR="00C80E80" w:rsidRPr="00D257A4" w:rsidRDefault="00C80E80" w:rsidP="00C80E8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lang w:val="es-MX"/>
        </w:rPr>
      </w:pPr>
      <w:r w:rsidRPr="00D257A4">
        <w:rPr>
          <w:rFonts w:ascii="Arial" w:hAnsi="Arial" w:cs="Arial"/>
          <w:b/>
        </w:rPr>
        <w:t>Cumplimiento del objeto y alcance del contrato:</w:t>
      </w:r>
      <w:r w:rsidRPr="00D257A4">
        <w:rPr>
          <w:rFonts w:ascii="Arial" w:hAnsi="Arial" w:cs="Arial"/>
        </w:rPr>
        <w:t xml:space="preserve"> </w:t>
      </w:r>
      <w:permStart w:id="578955994" w:edGrp="everyone"/>
      <w:r w:rsidRPr="00D257A4">
        <w:rPr>
          <w:rFonts w:ascii="Arial" w:hAnsi="Arial" w:cs="Arial"/>
        </w:rPr>
        <w:t xml:space="preserve">deje constancia </w:t>
      </w:r>
      <w:r w:rsidRPr="00D257A4">
        <w:rPr>
          <w:rFonts w:ascii="Arial" w:hAnsi="Arial" w:cs="Arial"/>
          <w:lang w:val="es-MX"/>
        </w:rPr>
        <w:t>como supervisor la verificación</w:t>
      </w:r>
      <w:r w:rsidRPr="00D257A4">
        <w:rPr>
          <w:rFonts w:ascii="Arial" w:hAnsi="Arial" w:cs="Arial"/>
        </w:rPr>
        <w:t xml:space="preserve"> del cumplimiento </w:t>
      </w:r>
      <w:r w:rsidR="00560294">
        <w:rPr>
          <w:rFonts w:ascii="Arial" w:hAnsi="Arial" w:cs="Arial"/>
        </w:rPr>
        <w:t xml:space="preserve">o no, </w:t>
      </w:r>
      <w:r w:rsidRPr="00D257A4">
        <w:rPr>
          <w:rFonts w:ascii="Arial" w:hAnsi="Arial" w:cs="Arial"/>
        </w:rPr>
        <w:t>d</w:t>
      </w:r>
      <w:r w:rsidR="00560294">
        <w:rPr>
          <w:rFonts w:ascii="Arial" w:hAnsi="Arial" w:cs="Arial"/>
        </w:rPr>
        <w:t>el objeto y alcance del c</w:t>
      </w:r>
      <w:r w:rsidR="005E2627" w:rsidRPr="00D257A4">
        <w:rPr>
          <w:rFonts w:ascii="Arial" w:hAnsi="Arial" w:cs="Arial"/>
          <w:lang w:val="es-MX"/>
        </w:rPr>
        <w:t>contrato</w:t>
      </w:r>
      <w:r w:rsidRPr="00D257A4">
        <w:rPr>
          <w:rFonts w:ascii="Arial" w:hAnsi="Arial" w:cs="Arial"/>
          <w:lang w:val="es-MX"/>
        </w:rPr>
        <w:t xml:space="preserve"> </w:t>
      </w:r>
      <w:r w:rsidRPr="00D257A4">
        <w:rPr>
          <w:rFonts w:ascii="Arial" w:hAnsi="Arial" w:cs="Arial"/>
        </w:rPr>
        <w:t xml:space="preserve">por parte del </w:t>
      </w:r>
      <w:r w:rsidR="0065144F" w:rsidRPr="00D257A4">
        <w:rPr>
          <w:rFonts w:ascii="Arial" w:hAnsi="Arial" w:cs="Arial"/>
        </w:rPr>
        <w:t>arrendatario</w:t>
      </w:r>
      <w:r w:rsidRPr="00D257A4">
        <w:rPr>
          <w:rFonts w:ascii="Arial" w:hAnsi="Arial" w:cs="Arial"/>
        </w:rPr>
        <w:t>.</w:t>
      </w:r>
      <w:permEnd w:id="578955994"/>
      <w:r w:rsidRPr="00D257A4">
        <w:rPr>
          <w:rFonts w:ascii="Arial" w:hAnsi="Arial" w:cs="Arial"/>
        </w:rPr>
        <w:t xml:space="preserve"> </w:t>
      </w:r>
    </w:p>
    <w:p w:rsidR="00C80E80" w:rsidRPr="00D257A4" w:rsidRDefault="00C80E80" w:rsidP="00C80E80">
      <w:pPr>
        <w:pStyle w:val="Prrafodelista"/>
        <w:spacing w:after="0" w:line="240" w:lineRule="auto"/>
        <w:ind w:left="792"/>
        <w:jc w:val="both"/>
        <w:rPr>
          <w:rFonts w:ascii="Arial" w:hAnsi="Arial" w:cs="Arial"/>
          <w:b/>
          <w:lang w:val="es-MX"/>
        </w:rPr>
      </w:pPr>
    </w:p>
    <w:p w:rsidR="00C80E80" w:rsidRPr="00D257A4" w:rsidRDefault="00C80E80" w:rsidP="00C80E8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257A4">
        <w:rPr>
          <w:rFonts w:ascii="Arial" w:hAnsi="Arial" w:cs="Arial"/>
          <w:b/>
        </w:rPr>
        <w:t xml:space="preserve">Cumplimiento a las obligaciones pactadas: </w:t>
      </w:r>
      <w:permStart w:id="328076772" w:edGrp="everyone"/>
      <w:r w:rsidR="00560294">
        <w:rPr>
          <w:rFonts w:ascii="Arial" w:hAnsi="Arial" w:cs="Arial"/>
        </w:rPr>
        <w:t>D</w:t>
      </w:r>
      <w:r w:rsidRPr="00D257A4">
        <w:rPr>
          <w:rFonts w:ascii="Arial" w:hAnsi="Arial" w:cs="Arial"/>
        </w:rPr>
        <w:t>eje constancia de</w:t>
      </w:r>
      <w:r w:rsidR="00560294">
        <w:rPr>
          <w:rFonts w:ascii="Arial" w:hAnsi="Arial" w:cs="Arial"/>
        </w:rPr>
        <w:t>l cumplimiento o no de</w:t>
      </w:r>
      <w:r w:rsidRPr="00D257A4">
        <w:rPr>
          <w:rFonts w:ascii="Arial" w:hAnsi="Arial" w:cs="Arial"/>
        </w:rPr>
        <w:t xml:space="preserve"> las obligaciones pactadas en el contrato por ambas partes, como </w:t>
      </w:r>
      <w:r w:rsidR="00560294">
        <w:rPr>
          <w:rFonts w:ascii="Arial" w:hAnsi="Arial" w:cs="Arial"/>
        </w:rPr>
        <w:t xml:space="preserve"> oportunidad o no en pagos</w:t>
      </w:r>
      <w:r w:rsidRPr="00D257A4">
        <w:rPr>
          <w:rFonts w:ascii="Arial" w:hAnsi="Arial" w:cs="Arial"/>
        </w:rPr>
        <w:t>, mantenimientos, adecuaciones, entre otros aspectos pactados.</w:t>
      </w:r>
      <w:permEnd w:id="328076772"/>
    </w:p>
    <w:p w:rsidR="00C80E80" w:rsidRPr="00D257A4" w:rsidRDefault="00C80E80" w:rsidP="00C80E80">
      <w:pPr>
        <w:pStyle w:val="Prrafodelista"/>
        <w:spacing w:after="0" w:line="240" w:lineRule="auto"/>
        <w:ind w:left="792"/>
        <w:jc w:val="both"/>
        <w:rPr>
          <w:rFonts w:ascii="Arial" w:hAnsi="Arial" w:cs="Arial"/>
          <w:b/>
        </w:rPr>
      </w:pPr>
    </w:p>
    <w:p w:rsidR="00C80E80" w:rsidRPr="00F60DC4" w:rsidRDefault="00C80E80" w:rsidP="00184B0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F60DC4">
        <w:rPr>
          <w:rFonts w:ascii="Arial" w:hAnsi="Arial" w:cs="Arial"/>
          <w:b/>
        </w:rPr>
        <w:t xml:space="preserve">Otros aspectos relevantes: </w:t>
      </w:r>
      <w:permStart w:id="861622234" w:edGrp="everyone"/>
      <w:r w:rsidR="003256E5" w:rsidRPr="00F60DC4">
        <w:rPr>
          <w:rFonts w:ascii="Arial" w:hAnsi="Arial" w:cs="Arial"/>
          <w:b/>
        </w:rPr>
        <w:t>D</w:t>
      </w:r>
      <w:r w:rsidRPr="00F60DC4">
        <w:rPr>
          <w:rFonts w:ascii="Arial" w:hAnsi="Arial" w:cs="Arial"/>
        </w:rPr>
        <w:t xml:space="preserve">eje constancia de </w:t>
      </w:r>
      <w:r w:rsidR="00560294" w:rsidRPr="00F60DC4">
        <w:rPr>
          <w:rFonts w:ascii="Arial" w:hAnsi="Arial" w:cs="Arial"/>
        </w:rPr>
        <w:t>otros asuntos que como supervisor considera son relevantes</w:t>
      </w:r>
      <w:r w:rsidR="003256E5" w:rsidRPr="00F60DC4">
        <w:rPr>
          <w:rFonts w:ascii="Arial" w:hAnsi="Arial" w:cs="Arial"/>
        </w:rPr>
        <w:t xml:space="preserve"> relacionados con la parte técnica del contrato tanto de carácter preventivo, como hechos a corregir o mejorar en la ejecución del mismo.</w:t>
      </w:r>
      <w:permEnd w:id="861622234"/>
    </w:p>
    <w:p w:rsidR="00F60DC4" w:rsidRDefault="00F60DC4" w:rsidP="00F60DC4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</w:rPr>
      </w:pPr>
    </w:p>
    <w:p w:rsidR="00C80E80" w:rsidRPr="00D257A4" w:rsidRDefault="00C80E80" w:rsidP="00C80E8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D257A4">
        <w:rPr>
          <w:rFonts w:ascii="Arial" w:hAnsi="Arial" w:cs="Arial"/>
          <w:b/>
        </w:rPr>
        <w:t>INFORME ADMINISTRATIVO:</w:t>
      </w:r>
    </w:p>
    <w:p w:rsidR="00C80E80" w:rsidRPr="00D257A4" w:rsidRDefault="00C80E80" w:rsidP="00C80E80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</w:rPr>
      </w:pPr>
    </w:p>
    <w:p w:rsidR="00C80E80" w:rsidRPr="00D257A4" w:rsidRDefault="00C80E80" w:rsidP="00C80E8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D257A4">
        <w:rPr>
          <w:rFonts w:ascii="Arial" w:hAnsi="Arial" w:cs="Arial"/>
          <w:b/>
        </w:rPr>
        <w:t>Subcontratación:</w:t>
      </w:r>
      <w:r w:rsidRPr="00D257A4">
        <w:rPr>
          <w:rFonts w:ascii="Arial" w:hAnsi="Arial" w:cs="Arial"/>
        </w:rPr>
        <w:t xml:space="preserve"> </w:t>
      </w:r>
      <w:permStart w:id="2713896" w:edGrp="everyone"/>
      <w:r w:rsidRPr="00D257A4">
        <w:rPr>
          <w:rFonts w:ascii="Arial" w:hAnsi="Arial" w:cs="Arial"/>
        </w:rPr>
        <w:t>deje constancia de verificación del cumplimiento de las responsabilidades del contratista frente a la subcontratación pactadas en el contrato</w:t>
      </w:r>
      <w:r w:rsidR="003256E5">
        <w:rPr>
          <w:rFonts w:ascii="Arial" w:hAnsi="Arial" w:cs="Arial"/>
        </w:rPr>
        <w:t xml:space="preserve">. Si encuentra </w:t>
      </w:r>
      <w:r w:rsidR="005E2627">
        <w:rPr>
          <w:rFonts w:ascii="Arial" w:hAnsi="Arial" w:cs="Arial"/>
        </w:rPr>
        <w:t>anomalías</w:t>
      </w:r>
      <w:r w:rsidR="003256E5">
        <w:rPr>
          <w:rFonts w:ascii="Arial" w:hAnsi="Arial" w:cs="Arial"/>
        </w:rPr>
        <w:t xml:space="preserve"> informe al equipo jurí</w:t>
      </w:r>
      <w:r w:rsidR="005E2627">
        <w:rPr>
          <w:rFonts w:ascii="Arial" w:hAnsi="Arial" w:cs="Arial"/>
        </w:rPr>
        <w:t>di</w:t>
      </w:r>
      <w:r w:rsidR="003256E5">
        <w:rPr>
          <w:rFonts w:ascii="Arial" w:hAnsi="Arial" w:cs="Arial"/>
        </w:rPr>
        <w:t>co mediante oficio para las medidas correctivas</w:t>
      </w:r>
      <w:r w:rsidRPr="00D257A4">
        <w:rPr>
          <w:rFonts w:ascii="Arial" w:hAnsi="Arial" w:cs="Arial"/>
        </w:rPr>
        <w:t>.</w:t>
      </w:r>
      <w:permEnd w:id="2713896"/>
    </w:p>
    <w:p w:rsidR="00C80E80" w:rsidRPr="00D257A4" w:rsidRDefault="00C80E80" w:rsidP="00C80E80">
      <w:pPr>
        <w:pStyle w:val="Prrafodelista"/>
        <w:spacing w:after="0" w:line="240" w:lineRule="auto"/>
        <w:ind w:left="792"/>
        <w:jc w:val="both"/>
        <w:rPr>
          <w:rFonts w:ascii="Arial" w:hAnsi="Arial" w:cs="Arial"/>
          <w:b/>
        </w:rPr>
      </w:pPr>
    </w:p>
    <w:p w:rsidR="00C80E80" w:rsidRPr="00D257A4" w:rsidRDefault="00C80E80" w:rsidP="00C80E8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D257A4">
        <w:rPr>
          <w:rFonts w:ascii="Arial" w:hAnsi="Arial" w:cs="Arial"/>
          <w:b/>
        </w:rPr>
        <w:t>Modificaciones realizadas al contrato:</w:t>
      </w:r>
      <w:r w:rsidRPr="00D257A4">
        <w:rPr>
          <w:rFonts w:ascii="Arial" w:hAnsi="Arial" w:cs="Arial"/>
        </w:rPr>
        <w:t xml:space="preserve"> </w:t>
      </w:r>
      <w:permStart w:id="1536385926" w:edGrp="everyone"/>
      <w:r w:rsidRPr="00D257A4">
        <w:rPr>
          <w:rFonts w:ascii="Arial" w:hAnsi="Arial" w:cs="Arial"/>
        </w:rPr>
        <w:t>deje constancia de que verifico si el contrato tiene: otrosíes, ampliaciones, autorizaciones de obra, suspensiones, reanudaciones, cesiones de contrato, entre otros</w:t>
      </w:r>
      <w:r w:rsidR="003256E5">
        <w:rPr>
          <w:rFonts w:ascii="Arial" w:hAnsi="Arial" w:cs="Arial"/>
        </w:rPr>
        <w:t xml:space="preserve"> y plasme </w:t>
      </w:r>
      <w:r w:rsidR="005E2627">
        <w:rPr>
          <w:rFonts w:ascii="Arial" w:hAnsi="Arial" w:cs="Arial"/>
        </w:rPr>
        <w:t>acá</w:t>
      </w:r>
      <w:r w:rsidR="003256E5">
        <w:rPr>
          <w:rFonts w:ascii="Arial" w:hAnsi="Arial" w:cs="Arial"/>
        </w:rPr>
        <w:t xml:space="preserve"> lo encontrado en el período del informe</w:t>
      </w:r>
      <w:r w:rsidRPr="00D257A4">
        <w:rPr>
          <w:rFonts w:ascii="Arial" w:hAnsi="Arial" w:cs="Arial"/>
        </w:rPr>
        <w:t>.</w:t>
      </w:r>
      <w:permEnd w:id="1536385926"/>
    </w:p>
    <w:p w:rsidR="00C80E80" w:rsidRPr="00D257A4" w:rsidRDefault="00C80E80" w:rsidP="00C80E80">
      <w:pPr>
        <w:pStyle w:val="Prrafodelista"/>
        <w:rPr>
          <w:rFonts w:ascii="Arial" w:hAnsi="Arial" w:cs="Arial"/>
          <w:b/>
        </w:rPr>
      </w:pPr>
    </w:p>
    <w:p w:rsidR="00C80E80" w:rsidRPr="00D257A4" w:rsidRDefault="00C80E80" w:rsidP="00C80E8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D257A4">
        <w:rPr>
          <w:rFonts w:ascii="Arial" w:hAnsi="Arial" w:cs="Arial"/>
          <w:b/>
        </w:rPr>
        <w:t xml:space="preserve">Evaluación del </w:t>
      </w:r>
      <w:r w:rsidR="0065144F" w:rsidRPr="00D257A4">
        <w:rPr>
          <w:rFonts w:ascii="Arial" w:hAnsi="Arial" w:cs="Arial"/>
          <w:b/>
        </w:rPr>
        <w:t>arrendatario</w:t>
      </w:r>
      <w:r w:rsidRPr="00D257A4">
        <w:rPr>
          <w:rFonts w:ascii="Arial" w:hAnsi="Arial" w:cs="Arial"/>
          <w:b/>
        </w:rPr>
        <w:t>:</w:t>
      </w:r>
    </w:p>
    <w:p w:rsidR="00C80E80" w:rsidRPr="00D257A4" w:rsidRDefault="00C80E80" w:rsidP="00C80E80">
      <w:pPr>
        <w:pStyle w:val="Prrafodelista"/>
        <w:rPr>
          <w:rFonts w:ascii="Arial" w:hAnsi="Arial" w:cs="Arial"/>
          <w:b/>
        </w:rPr>
      </w:pPr>
    </w:p>
    <w:p w:rsidR="00C80E80" w:rsidRDefault="009E1A53" w:rsidP="00C80E80">
      <w:pPr>
        <w:pStyle w:val="Prrafodelista"/>
        <w:spacing w:after="0" w:line="240" w:lineRule="auto"/>
        <w:ind w:left="792"/>
        <w:jc w:val="both"/>
        <w:rPr>
          <w:rFonts w:ascii="Arial" w:hAnsi="Arial" w:cs="Arial"/>
        </w:rPr>
      </w:pPr>
      <w:r w:rsidRPr="00D257A4">
        <w:rPr>
          <w:rFonts w:ascii="Arial" w:hAnsi="Arial" w:cs="Arial"/>
        </w:rPr>
        <w:t>Se evalú</w:t>
      </w:r>
      <w:r w:rsidR="00C80E80" w:rsidRPr="00D257A4">
        <w:rPr>
          <w:rFonts w:ascii="Arial" w:hAnsi="Arial" w:cs="Arial"/>
        </w:rPr>
        <w:t>a</w:t>
      </w:r>
      <w:r w:rsidRPr="00D257A4">
        <w:rPr>
          <w:rFonts w:ascii="Arial" w:hAnsi="Arial" w:cs="Arial"/>
        </w:rPr>
        <w:t>n</w:t>
      </w:r>
      <w:r w:rsidR="00C80E80" w:rsidRPr="00D257A4">
        <w:rPr>
          <w:rFonts w:ascii="Arial" w:hAnsi="Arial" w:cs="Arial"/>
        </w:rPr>
        <w:t xml:space="preserve"> los aspectos más relevantes </w:t>
      </w:r>
      <w:r w:rsidR="009C21E5">
        <w:rPr>
          <w:rFonts w:ascii="Arial" w:hAnsi="Arial" w:cs="Arial"/>
        </w:rPr>
        <w:t xml:space="preserve">en la ejecución </w:t>
      </w:r>
      <w:r w:rsidR="00C80E80" w:rsidRPr="00D257A4">
        <w:rPr>
          <w:rFonts w:ascii="Arial" w:hAnsi="Arial" w:cs="Arial"/>
        </w:rPr>
        <w:t>del contrato, calificando de 1 a 5, (1 la menor nota y 5 la máxima).</w:t>
      </w:r>
    </w:p>
    <w:p w:rsidR="00F9569B" w:rsidRPr="00D257A4" w:rsidRDefault="00F9569B" w:rsidP="00C80E80">
      <w:pPr>
        <w:pStyle w:val="Prrafodelista"/>
        <w:spacing w:after="0" w:line="240" w:lineRule="auto"/>
        <w:ind w:left="792"/>
        <w:jc w:val="both"/>
        <w:rPr>
          <w:rFonts w:ascii="Arial" w:hAnsi="Arial" w:cs="Arial"/>
        </w:rPr>
      </w:pPr>
    </w:p>
    <w:permStart w:id="2033399987" w:edGrp="everyone"/>
    <w:bookmarkStart w:id="0" w:name="_MON_1551066414"/>
    <w:bookmarkEnd w:id="0"/>
    <w:p w:rsidR="009E1A53" w:rsidRPr="00D257A4" w:rsidRDefault="009C21E5" w:rsidP="00896EDB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CA56B9">
        <w:rPr>
          <w:rFonts w:ascii="Arial" w:hAnsi="Arial" w:cs="Arial"/>
          <w:b/>
        </w:rPr>
        <w:object w:dxaOrig="10951" w:dyaOrig="26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pt;height:104.25pt" o:ole="">
            <v:imagedata r:id="rId8" o:title=""/>
          </v:shape>
          <o:OLEObject Type="Embed" ProgID="Excel.Sheet.12" ShapeID="_x0000_i1025" DrawAspect="Content" ObjectID="_1723875018" r:id="rId9"/>
        </w:object>
      </w:r>
    </w:p>
    <w:permEnd w:id="2033399987"/>
    <w:p w:rsidR="00591786" w:rsidRPr="00D257A4" w:rsidRDefault="00591786" w:rsidP="00591786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</w:rPr>
      </w:pPr>
    </w:p>
    <w:p w:rsidR="0065144F" w:rsidRPr="00D257A4" w:rsidRDefault="00C80E80" w:rsidP="00591786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257A4">
        <w:rPr>
          <w:rFonts w:ascii="Arial" w:hAnsi="Arial" w:cs="Arial"/>
          <w:b/>
        </w:rPr>
        <w:t xml:space="preserve">Otros aspectos: </w:t>
      </w:r>
      <w:permStart w:id="33782978" w:edGrp="everyone"/>
      <w:r w:rsidRPr="00D257A4">
        <w:rPr>
          <w:rFonts w:ascii="Arial" w:hAnsi="Arial" w:cs="Arial"/>
        </w:rPr>
        <w:t>deje constancia que verifico si se presentaron otros aspectos como: ausencias temporales o definitivas y redesignaciones de supervisión; Informe de la materialización de riesgos y su mitigación; Informe sobre si fue auditado el contrato, por parte de los entes de control o por de la Secretaría de Evaluación y Control y sus resultados; estado de las garantías del contrato y sus respectivas ampliaciones; entre otros aspectos que considere relevantes</w:t>
      </w:r>
      <w:permEnd w:id="33782978"/>
    </w:p>
    <w:p w:rsidR="009E1A53" w:rsidRPr="00D257A4" w:rsidRDefault="009E1A53" w:rsidP="00C80E80">
      <w:pPr>
        <w:pStyle w:val="Prrafodelista"/>
        <w:rPr>
          <w:rFonts w:ascii="Arial" w:hAnsi="Arial" w:cs="Arial"/>
        </w:rPr>
      </w:pPr>
    </w:p>
    <w:p w:rsidR="0065144F" w:rsidRPr="00D257A4" w:rsidRDefault="0065144F" w:rsidP="00591786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D257A4">
        <w:rPr>
          <w:rFonts w:ascii="Arial" w:hAnsi="Arial" w:cs="Arial"/>
          <w:b/>
        </w:rPr>
        <w:t>INFORME FINANCIERO DEL CONTRATO</w:t>
      </w:r>
    </w:p>
    <w:p w:rsidR="009E1A53" w:rsidRPr="00D257A4" w:rsidRDefault="009E1A53" w:rsidP="0065144F">
      <w:pPr>
        <w:pStyle w:val="Prrafodelista"/>
        <w:ind w:left="360"/>
        <w:rPr>
          <w:rFonts w:ascii="Arial" w:hAnsi="Arial" w:cs="Arial"/>
          <w:b/>
          <w:lang w:val="es-MX"/>
        </w:rPr>
      </w:pPr>
    </w:p>
    <w:p w:rsidR="0065144F" w:rsidRPr="00184B00" w:rsidRDefault="0065144F" w:rsidP="0065144F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lang w:val="es-MX"/>
        </w:rPr>
      </w:pPr>
      <w:r w:rsidRPr="00D257A4">
        <w:rPr>
          <w:rFonts w:ascii="Arial" w:hAnsi="Arial" w:cs="Arial"/>
          <w:b/>
        </w:rPr>
        <w:t>Avance Financiero del contrato:</w:t>
      </w:r>
      <w:r w:rsidRPr="00D257A4">
        <w:rPr>
          <w:rFonts w:ascii="Arial" w:hAnsi="Arial" w:cs="Arial"/>
        </w:rPr>
        <w:t xml:space="preserve"> </w:t>
      </w:r>
      <w:permStart w:id="2074824268" w:edGrp="everyone"/>
      <w:r w:rsidRPr="00D257A4">
        <w:rPr>
          <w:rFonts w:ascii="Arial" w:hAnsi="Arial" w:cs="Arial"/>
        </w:rPr>
        <w:t xml:space="preserve">deje constancia </w:t>
      </w:r>
      <w:r w:rsidRPr="00D257A4">
        <w:rPr>
          <w:rFonts w:ascii="Arial" w:hAnsi="Arial" w:cs="Arial"/>
          <w:lang w:val="es-MX"/>
        </w:rPr>
        <w:t xml:space="preserve">como supervisor </w:t>
      </w:r>
      <w:r w:rsidRPr="00D257A4">
        <w:rPr>
          <w:rFonts w:ascii="Arial" w:hAnsi="Arial" w:cs="Arial"/>
        </w:rPr>
        <w:t xml:space="preserve">de la </w:t>
      </w:r>
      <w:r w:rsidRPr="00D257A4">
        <w:rPr>
          <w:rFonts w:ascii="Arial" w:hAnsi="Arial" w:cs="Arial"/>
          <w:lang w:val="es-MX"/>
        </w:rPr>
        <w:t>verificación</w:t>
      </w:r>
      <w:r w:rsidRPr="00D257A4">
        <w:rPr>
          <w:rFonts w:ascii="Arial" w:hAnsi="Arial" w:cs="Arial"/>
        </w:rPr>
        <w:t xml:space="preserve"> de los pagos realizados, durante lo que va de la ejecución del contrato por parte del arrendatario</w:t>
      </w:r>
      <w:r w:rsidR="006B38A6">
        <w:rPr>
          <w:rFonts w:ascii="Arial" w:hAnsi="Arial" w:cs="Arial"/>
        </w:rPr>
        <w:t xml:space="preserve"> en cuanto a cánones y otros valores que en el se estipulen</w:t>
      </w:r>
      <w:r w:rsidR="00184B00">
        <w:rPr>
          <w:rFonts w:ascii="Arial" w:hAnsi="Arial" w:cs="Arial"/>
        </w:rPr>
        <w:t xml:space="preserve"> y relacione cada uno en el siguiente cuadro</w:t>
      </w:r>
      <w:r w:rsidRPr="00D257A4">
        <w:rPr>
          <w:rFonts w:ascii="Arial" w:hAnsi="Arial" w:cs="Arial"/>
        </w:rPr>
        <w:t>.</w:t>
      </w:r>
      <w:permEnd w:id="2074824268"/>
      <w:r w:rsidRPr="00D257A4">
        <w:rPr>
          <w:rFonts w:ascii="Arial" w:hAnsi="Arial" w:cs="Arial"/>
        </w:rPr>
        <w:t xml:space="preserve"> </w:t>
      </w:r>
    </w:p>
    <w:p w:rsidR="00184B00" w:rsidRDefault="00184B00" w:rsidP="006B38A6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lang w:val="es-MX"/>
        </w:rPr>
      </w:pPr>
      <w:permStart w:id="480606099" w:edGrp="everyone"/>
    </w:p>
    <w:p w:rsidR="006B38A6" w:rsidRDefault="005E2627" w:rsidP="006B38A6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noProof/>
        </w:rPr>
        <w:object w:dxaOrig="1440" w:dyaOrig="1440">
          <v:shape id="_x0000_s1032" type="#_x0000_t75" style="position:absolute;left:0;text-align:left;margin-left:45.3pt;margin-top:1.2pt;width:407.15pt;height:422.35pt;z-index:251659264">
            <v:imagedata r:id="rId10" o:title=""/>
            <w10:wrap type="square"/>
          </v:shape>
          <o:OLEObject Type="Embed" ProgID="Excel.Sheet.12" ShapeID="_x0000_s1032" DrawAspect="Content" ObjectID="_1723875019" r:id="rId11"/>
        </w:object>
      </w:r>
    </w:p>
    <w:p w:rsidR="006B38A6" w:rsidRPr="00D257A4" w:rsidRDefault="006B38A6" w:rsidP="006B38A6">
      <w:pPr>
        <w:pStyle w:val="Prrafodelista"/>
        <w:spacing w:after="0" w:line="240" w:lineRule="auto"/>
        <w:ind w:left="792"/>
        <w:jc w:val="both"/>
        <w:rPr>
          <w:rFonts w:ascii="Arial" w:hAnsi="Arial" w:cs="Arial"/>
          <w:b/>
          <w:lang w:val="es-MX"/>
        </w:rPr>
      </w:pPr>
    </w:p>
    <w:p w:rsidR="00184B00" w:rsidRPr="00184B00" w:rsidRDefault="00184B00" w:rsidP="00D74F8B">
      <w:pPr>
        <w:pStyle w:val="Prrafodelista"/>
        <w:spacing w:after="0" w:line="240" w:lineRule="auto"/>
        <w:ind w:left="360"/>
        <w:jc w:val="both"/>
        <w:rPr>
          <w:rFonts w:ascii="Arial" w:hAnsi="Arial" w:cs="Arial"/>
        </w:rPr>
      </w:pPr>
    </w:p>
    <w:permEnd w:id="480606099"/>
    <w:p w:rsidR="00D74F8B" w:rsidRDefault="00D74F8B" w:rsidP="0065144F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D74F8B">
        <w:rPr>
          <w:rFonts w:ascii="Arial" w:hAnsi="Arial" w:cs="Arial"/>
          <w:b/>
        </w:rPr>
        <w:t>Resumen de por concepto de facturación del contrato</w:t>
      </w:r>
      <w:r>
        <w:rPr>
          <w:rFonts w:ascii="Arial" w:hAnsi="Arial" w:cs="Arial"/>
        </w:rPr>
        <w:t xml:space="preserve">: </w:t>
      </w:r>
      <w:permStart w:id="1947940543" w:edGrp="everyone"/>
      <w:r>
        <w:rPr>
          <w:rFonts w:ascii="Arial" w:hAnsi="Arial" w:cs="Arial"/>
        </w:rPr>
        <w:t>D</w:t>
      </w:r>
      <w:r w:rsidRPr="00D257A4">
        <w:rPr>
          <w:rFonts w:ascii="Arial" w:hAnsi="Arial" w:cs="Arial"/>
        </w:rPr>
        <w:t xml:space="preserve">eje constancia del cumplimiento </w:t>
      </w:r>
      <w:r>
        <w:rPr>
          <w:rFonts w:ascii="Arial" w:hAnsi="Arial" w:cs="Arial"/>
        </w:rPr>
        <w:t xml:space="preserve">o no </w:t>
      </w:r>
      <w:r w:rsidRPr="00D257A4">
        <w:rPr>
          <w:rFonts w:ascii="Arial" w:hAnsi="Arial" w:cs="Arial"/>
        </w:rPr>
        <w:t>de las obligaciones pactadas en el contrato;</w:t>
      </w:r>
      <w:r>
        <w:rPr>
          <w:rFonts w:ascii="Arial" w:hAnsi="Arial" w:cs="Arial"/>
        </w:rPr>
        <w:t xml:space="preserve"> con base en el resumen del cuadro anterior</w:t>
      </w:r>
      <w:r w:rsidRPr="00D257A4">
        <w:rPr>
          <w:rFonts w:ascii="Arial" w:hAnsi="Arial" w:cs="Arial"/>
        </w:rPr>
        <w:t xml:space="preserve"> indique </w:t>
      </w:r>
      <w:r w:rsidR="005E2627" w:rsidRPr="00D257A4">
        <w:rPr>
          <w:rFonts w:ascii="Arial" w:hAnsi="Arial" w:cs="Arial"/>
        </w:rPr>
        <w:t>claramente</w:t>
      </w:r>
      <w:r w:rsidRPr="00D257A4">
        <w:rPr>
          <w:rFonts w:ascii="Arial" w:hAnsi="Arial" w:cs="Arial"/>
        </w:rPr>
        <w:t xml:space="preserve"> si el arrendatario está al día o se encuentra en mora</w:t>
      </w:r>
      <w:permEnd w:id="1947940543"/>
    </w:p>
    <w:p w:rsidR="00D74F8B" w:rsidRDefault="00D74F8B" w:rsidP="00D74F8B">
      <w:pPr>
        <w:pStyle w:val="Prrafodelista"/>
        <w:spacing w:after="0" w:line="240" w:lineRule="auto"/>
        <w:ind w:left="792"/>
        <w:jc w:val="both"/>
        <w:rPr>
          <w:rFonts w:ascii="Arial" w:hAnsi="Arial" w:cs="Arial"/>
        </w:rPr>
      </w:pPr>
    </w:p>
    <w:p w:rsidR="00D74F8B" w:rsidRDefault="00CE498E" w:rsidP="00D74F8B">
      <w:pPr>
        <w:pStyle w:val="Prrafodelista"/>
        <w:spacing w:after="0" w:line="240" w:lineRule="auto"/>
        <w:ind w:left="792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CO"/>
        </w:rPr>
        <w:object w:dxaOrig="1440" w:dyaOrig="1440">
          <v:shape id="_x0000_s1033" type="#_x0000_t75" style="position:absolute;left:0;text-align:left;margin-left:70pt;margin-top:5.8pt;width:327.35pt;height:97.75pt;z-index:251660288">
            <v:imagedata r:id="rId12" o:title=""/>
            <w10:wrap type="square"/>
          </v:shape>
          <o:OLEObject Type="Embed" ProgID="Excel.Sheet.12" ShapeID="_x0000_s1033" DrawAspect="Content" ObjectID="_1723875020" r:id="rId13"/>
        </w:object>
      </w:r>
      <w:permStart w:id="1742217547" w:edGrp="everyone"/>
    </w:p>
    <w:p w:rsidR="000C3087" w:rsidRDefault="000C3087" w:rsidP="00D74F8B">
      <w:pPr>
        <w:pStyle w:val="Prrafodelista"/>
        <w:spacing w:after="0" w:line="240" w:lineRule="auto"/>
        <w:ind w:left="792"/>
        <w:jc w:val="both"/>
        <w:rPr>
          <w:rFonts w:ascii="Arial" w:hAnsi="Arial" w:cs="Arial"/>
        </w:rPr>
      </w:pPr>
    </w:p>
    <w:p w:rsidR="000C3087" w:rsidRDefault="000C3087" w:rsidP="00D74F8B">
      <w:pPr>
        <w:pStyle w:val="Prrafodelista"/>
        <w:spacing w:after="0" w:line="240" w:lineRule="auto"/>
        <w:ind w:left="792"/>
        <w:jc w:val="both"/>
        <w:rPr>
          <w:rFonts w:ascii="Arial" w:hAnsi="Arial" w:cs="Arial"/>
        </w:rPr>
      </w:pPr>
    </w:p>
    <w:p w:rsidR="000C3087" w:rsidRDefault="000C3087" w:rsidP="00D74F8B">
      <w:pPr>
        <w:pStyle w:val="Prrafodelista"/>
        <w:spacing w:after="0" w:line="240" w:lineRule="auto"/>
        <w:ind w:left="792"/>
        <w:jc w:val="both"/>
        <w:rPr>
          <w:rFonts w:ascii="Arial" w:hAnsi="Arial" w:cs="Arial"/>
        </w:rPr>
      </w:pPr>
      <w:bookmarkStart w:id="1" w:name="_GoBack"/>
      <w:bookmarkEnd w:id="1"/>
    </w:p>
    <w:p w:rsidR="000C3087" w:rsidRDefault="000C3087" w:rsidP="00D74F8B">
      <w:pPr>
        <w:pStyle w:val="Prrafodelista"/>
        <w:spacing w:after="0" w:line="240" w:lineRule="auto"/>
        <w:ind w:left="792"/>
        <w:jc w:val="both"/>
        <w:rPr>
          <w:rFonts w:ascii="Arial" w:hAnsi="Arial" w:cs="Arial"/>
        </w:rPr>
      </w:pPr>
    </w:p>
    <w:p w:rsidR="000C3087" w:rsidRDefault="000C3087" w:rsidP="00D74F8B">
      <w:pPr>
        <w:pStyle w:val="Prrafodelista"/>
        <w:spacing w:after="0" w:line="240" w:lineRule="auto"/>
        <w:ind w:left="792"/>
        <w:jc w:val="both"/>
        <w:rPr>
          <w:rFonts w:ascii="Arial" w:hAnsi="Arial" w:cs="Arial"/>
        </w:rPr>
      </w:pPr>
    </w:p>
    <w:p w:rsidR="000C3087" w:rsidRDefault="000C3087" w:rsidP="00D74F8B">
      <w:pPr>
        <w:pStyle w:val="Prrafodelista"/>
        <w:spacing w:after="0" w:line="240" w:lineRule="auto"/>
        <w:ind w:left="792"/>
        <w:jc w:val="both"/>
        <w:rPr>
          <w:rFonts w:ascii="Arial" w:hAnsi="Arial" w:cs="Arial"/>
        </w:rPr>
      </w:pPr>
    </w:p>
    <w:p w:rsidR="000C3087" w:rsidRDefault="000C3087" w:rsidP="00D74F8B">
      <w:pPr>
        <w:pStyle w:val="Prrafodelista"/>
        <w:spacing w:after="0" w:line="240" w:lineRule="auto"/>
        <w:ind w:left="792"/>
        <w:jc w:val="both"/>
        <w:rPr>
          <w:rFonts w:ascii="Arial" w:hAnsi="Arial" w:cs="Arial"/>
        </w:rPr>
      </w:pPr>
    </w:p>
    <w:p w:rsidR="000C3087" w:rsidRDefault="000C3087" w:rsidP="00D74F8B">
      <w:pPr>
        <w:pStyle w:val="Prrafodelista"/>
        <w:spacing w:after="0" w:line="240" w:lineRule="auto"/>
        <w:ind w:left="792"/>
        <w:jc w:val="both"/>
        <w:rPr>
          <w:rFonts w:ascii="Arial" w:hAnsi="Arial" w:cs="Arial"/>
        </w:rPr>
      </w:pPr>
    </w:p>
    <w:permEnd w:id="1742217547"/>
    <w:p w:rsidR="00D74F8B" w:rsidRPr="00D74F8B" w:rsidRDefault="00D74F8B" w:rsidP="00D74F8B">
      <w:pPr>
        <w:pStyle w:val="Prrafodelista"/>
        <w:spacing w:after="0" w:line="240" w:lineRule="auto"/>
        <w:ind w:left="792"/>
        <w:jc w:val="both"/>
        <w:rPr>
          <w:rFonts w:ascii="Arial" w:hAnsi="Arial" w:cs="Arial"/>
        </w:rPr>
      </w:pPr>
    </w:p>
    <w:p w:rsidR="0065144F" w:rsidRPr="00D257A4" w:rsidRDefault="00184B00" w:rsidP="0065144F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Estado</w:t>
      </w:r>
      <w:r w:rsidR="0052157D" w:rsidRPr="00D257A4">
        <w:rPr>
          <w:rFonts w:ascii="Arial" w:hAnsi="Arial" w:cs="Arial"/>
          <w:b/>
        </w:rPr>
        <w:t xml:space="preserve"> financ</w:t>
      </w:r>
      <w:r w:rsidR="0065144F" w:rsidRPr="00D257A4">
        <w:rPr>
          <w:rFonts w:ascii="Arial" w:hAnsi="Arial" w:cs="Arial"/>
          <w:b/>
        </w:rPr>
        <w:t>ier</w:t>
      </w:r>
      <w:r>
        <w:rPr>
          <w:rFonts w:ascii="Arial" w:hAnsi="Arial" w:cs="Arial"/>
          <w:b/>
        </w:rPr>
        <w:t>o</w:t>
      </w:r>
      <w:r w:rsidR="0065144F" w:rsidRPr="00D257A4">
        <w:rPr>
          <w:rFonts w:ascii="Arial" w:hAnsi="Arial" w:cs="Arial"/>
          <w:b/>
        </w:rPr>
        <w:t xml:space="preserve"> del contrat</w:t>
      </w:r>
      <w:r>
        <w:rPr>
          <w:rFonts w:ascii="Arial" w:hAnsi="Arial" w:cs="Arial"/>
          <w:b/>
        </w:rPr>
        <w:t>o</w:t>
      </w:r>
      <w:r w:rsidR="0065144F" w:rsidRPr="00D257A4">
        <w:rPr>
          <w:rFonts w:ascii="Arial" w:hAnsi="Arial" w:cs="Arial"/>
          <w:b/>
        </w:rPr>
        <w:t xml:space="preserve">: </w:t>
      </w:r>
      <w:permStart w:id="2124838689" w:edGrp="everyone"/>
      <w:r w:rsidR="0065144F" w:rsidRPr="00D257A4">
        <w:rPr>
          <w:rFonts w:ascii="Arial" w:hAnsi="Arial" w:cs="Arial"/>
        </w:rPr>
        <w:t xml:space="preserve">deje constancia del cumplimiento </w:t>
      </w:r>
      <w:r w:rsidR="003A6F19">
        <w:rPr>
          <w:rFonts w:ascii="Arial" w:hAnsi="Arial" w:cs="Arial"/>
        </w:rPr>
        <w:t xml:space="preserve">o no </w:t>
      </w:r>
      <w:r w:rsidR="0065144F" w:rsidRPr="00D257A4">
        <w:rPr>
          <w:rFonts w:ascii="Arial" w:hAnsi="Arial" w:cs="Arial"/>
        </w:rPr>
        <w:t>de las obligaciones pactadas en el contrato;</w:t>
      </w:r>
      <w:r w:rsidR="003A6F19">
        <w:rPr>
          <w:rFonts w:ascii="Arial" w:hAnsi="Arial" w:cs="Arial"/>
        </w:rPr>
        <w:t xml:space="preserve"> con base en el resumen del cuadro anterior</w:t>
      </w:r>
      <w:r w:rsidR="0065144F" w:rsidRPr="00D257A4">
        <w:rPr>
          <w:rFonts w:ascii="Arial" w:hAnsi="Arial" w:cs="Arial"/>
        </w:rPr>
        <w:t xml:space="preserve"> indique claramnente si el arrendatario está al día o se encuentra en mora.</w:t>
      </w:r>
      <w:permEnd w:id="2124838689"/>
    </w:p>
    <w:p w:rsidR="0065144F" w:rsidRPr="00D257A4" w:rsidRDefault="0065144F" w:rsidP="0065144F">
      <w:pPr>
        <w:pStyle w:val="Prrafodelista"/>
        <w:spacing w:after="0" w:line="240" w:lineRule="auto"/>
        <w:ind w:left="792"/>
        <w:jc w:val="both"/>
        <w:rPr>
          <w:rFonts w:ascii="Arial" w:hAnsi="Arial" w:cs="Arial"/>
          <w:b/>
        </w:rPr>
      </w:pPr>
    </w:p>
    <w:p w:rsidR="009E1A53" w:rsidRPr="00D257A4" w:rsidRDefault="009E1A53" w:rsidP="0065144F">
      <w:pPr>
        <w:pStyle w:val="Prrafodelista"/>
        <w:spacing w:after="0" w:line="240" w:lineRule="auto"/>
        <w:ind w:left="792"/>
        <w:jc w:val="both"/>
        <w:rPr>
          <w:rFonts w:ascii="Arial" w:hAnsi="Arial" w:cs="Arial"/>
          <w:b/>
        </w:rPr>
      </w:pPr>
    </w:p>
    <w:p w:rsidR="0052157D" w:rsidRPr="00D257A4" w:rsidRDefault="0065144F" w:rsidP="0052157D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257A4">
        <w:rPr>
          <w:rFonts w:ascii="Arial" w:hAnsi="Arial" w:cs="Arial"/>
          <w:b/>
        </w:rPr>
        <w:t xml:space="preserve">Acciones por incumplimientos: </w:t>
      </w:r>
      <w:permStart w:id="1232109388" w:edGrp="everyone"/>
      <w:r w:rsidRPr="00D257A4">
        <w:rPr>
          <w:rFonts w:ascii="Arial" w:hAnsi="Arial" w:cs="Arial"/>
        </w:rPr>
        <w:t>deje constancia de las acciones que Ud., como supervisor del contrato realiza</w:t>
      </w:r>
      <w:r w:rsidR="003A6F19">
        <w:rPr>
          <w:rFonts w:ascii="Arial" w:hAnsi="Arial" w:cs="Arial"/>
        </w:rPr>
        <w:t>rá en caso de que el arrendatario se encuentre en mora suegun el numeral 4.1</w:t>
      </w:r>
      <w:r w:rsidRPr="00D257A4">
        <w:rPr>
          <w:rFonts w:ascii="Arial" w:hAnsi="Arial" w:cs="Arial"/>
        </w:rPr>
        <w:t xml:space="preserve">, para que se solucione la situación (oficios, emails </w:t>
      </w:r>
      <w:r w:rsidR="003A6F19">
        <w:rPr>
          <w:rFonts w:ascii="Arial" w:hAnsi="Arial" w:cs="Arial"/>
        </w:rPr>
        <w:t xml:space="preserve">, </w:t>
      </w:r>
      <w:r w:rsidRPr="00D257A4">
        <w:rPr>
          <w:rFonts w:ascii="Arial" w:hAnsi="Arial" w:cs="Arial"/>
        </w:rPr>
        <w:t>tanto al contratista como a las dependencias que deben tomar cartas en el asunto para cobros persuasivos,</w:t>
      </w:r>
      <w:r w:rsidR="003A6F19">
        <w:rPr>
          <w:rFonts w:ascii="Arial" w:hAnsi="Arial" w:cs="Arial"/>
        </w:rPr>
        <w:t xml:space="preserve"> coactivos o </w:t>
      </w:r>
      <w:r w:rsidRPr="00D257A4">
        <w:rPr>
          <w:rFonts w:ascii="Arial" w:hAnsi="Arial" w:cs="Arial"/>
        </w:rPr>
        <w:t>jurídicos, declaratoria de incumplimiento o restitución del inmueble</w:t>
      </w:r>
      <w:r w:rsidR="002B760C">
        <w:rPr>
          <w:rFonts w:ascii="Arial" w:hAnsi="Arial" w:cs="Arial"/>
        </w:rPr>
        <w:t xml:space="preserve"> y anexe las constancias al informe para que reposen en el expediente contractual</w:t>
      </w:r>
      <w:r w:rsidRPr="00D257A4">
        <w:rPr>
          <w:rFonts w:ascii="Arial" w:hAnsi="Arial" w:cs="Arial"/>
        </w:rPr>
        <w:t>.</w:t>
      </w:r>
      <w:permEnd w:id="1232109388"/>
    </w:p>
    <w:p w:rsidR="0052157D" w:rsidRPr="00D257A4" w:rsidRDefault="0052157D" w:rsidP="00C80E80">
      <w:pPr>
        <w:pStyle w:val="Prrafodelista"/>
        <w:rPr>
          <w:rFonts w:ascii="Arial" w:hAnsi="Arial" w:cs="Arial"/>
        </w:rPr>
      </w:pPr>
    </w:p>
    <w:p w:rsidR="00C80E80" w:rsidRPr="00D257A4" w:rsidRDefault="00C80E80" w:rsidP="00C80E8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D257A4">
        <w:rPr>
          <w:rFonts w:ascii="Arial" w:hAnsi="Arial" w:cs="Arial"/>
          <w:b/>
        </w:rPr>
        <w:t>INFORME DE INSPECCIÓN FÍSICA DEL INMUEBLE:</w:t>
      </w:r>
    </w:p>
    <w:p w:rsidR="0065144F" w:rsidRPr="00D257A4" w:rsidRDefault="0065144F" w:rsidP="00C80E80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</w:rPr>
      </w:pPr>
    </w:p>
    <w:p w:rsidR="00C80E80" w:rsidRDefault="00C80E80" w:rsidP="00C80E8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D257A4">
        <w:rPr>
          <w:rFonts w:ascii="Arial" w:hAnsi="Arial" w:cs="Arial"/>
          <w:b/>
        </w:rPr>
        <w:lastRenderedPageBreak/>
        <w:t>Verificación de aspectos físicos más relevantes del bien:</w:t>
      </w:r>
    </w:p>
    <w:p w:rsidR="00184B00" w:rsidRDefault="00184B00" w:rsidP="00184B00">
      <w:pPr>
        <w:spacing w:after="0" w:line="240" w:lineRule="auto"/>
        <w:jc w:val="both"/>
        <w:rPr>
          <w:rFonts w:ascii="Arial" w:hAnsi="Arial" w:cs="Arial"/>
          <w:b/>
        </w:rPr>
      </w:pPr>
    </w:p>
    <w:tbl>
      <w:tblPr>
        <w:tblW w:w="10343" w:type="dxa"/>
        <w:tblInd w:w="27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1837"/>
        <w:gridCol w:w="714"/>
        <w:gridCol w:w="1985"/>
        <w:gridCol w:w="1411"/>
        <w:gridCol w:w="1984"/>
        <w:gridCol w:w="1278"/>
      </w:tblGrid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297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  <w:hideMark/>
          </w:tcPr>
          <w:p w:rsidR="00184B00" w:rsidRPr="000972DC" w:rsidRDefault="00C73BFF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  <w:t>1.  Estructura</w:t>
            </w: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  <w:t>Tipo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  <w:t>Estado actual</w:t>
            </w:r>
          </w:p>
        </w:tc>
        <w:tc>
          <w:tcPr>
            <w:tcW w:w="33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ACB0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  <w:t>Descripción del hallazgo</w:t>
            </w: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297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ACB0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ACB0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ACB0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  <w:tc>
          <w:tcPr>
            <w:tcW w:w="339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ACB0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AD1C6F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permStart w:id="2033909829" w:edGrp="everyone" w:colFirst="2" w:colLast="2"/>
            <w:permStart w:id="1418277105" w:edGrp="everyone" w:colFirst="3" w:colLast="3"/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ARMAZON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MADERA, TAPIA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31066617"/>
            <w:placeholder>
              <w:docPart w:val="C116DA2797E6489F937C2118844C1230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  <w:hideMark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permStart w:id="1301813087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permEnd w:id="1301813087"/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663640737" w:edGrp="everyone" w:colFirst="2" w:colLast="2"/>
            <w:permStart w:id="1395211686" w:edGrp="everyone" w:colFirst="3" w:colLast="3"/>
            <w:permEnd w:id="2033909829"/>
            <w:permEnd w:id="1418277105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PREFABRICADO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608166652"/>
            <w:placeholder>
              <w:docPart w:val="7381F052F58B408AAFE7D4271AC003EE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2058753014" w:edGrp="everyone" w:colFirst="2" w:colLast="2"/>
            <w:permStart w:id="934900241" w:edGrp="everyone" w:colFirst="3" w:colLast="3"/>
            <w:permEnd w:id="663640737"/>
            <w:permEnd w:id="1395211686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LADRILLO, BLOQUE, MADERA INMUNIZADA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433005943"/>
            <w:placeholder>
              <w:docPart w:val="EC7D39F39C2941E5BE8BDA78DE2EC35A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974127188" w:edGrp="everyone" w:colFirst="2" w:colLast="2"/>
            <w:permStart w:id="269894620" w:edGrp="everyone" w:colFirst="3" w:colLast="3"/>
            <w:permEnd w:id="2058753014"/>
            <w:permEnd w:id="934900241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CONCRETO HASTA TRES PISOS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058240037"/>
            <w:placeholder>
              <w:docPart w:val="B83D0B1317DB4568B772CB074B2267FC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475169266" w:edGrp="everyone" w:colFirst="2" w:colLast="2"/>
            <w:permStart w:id="684021032" w:edGrp="everyone" w:colFirst="3" w:colLast="3"/>
            <w:permEnd w:id="974127188"/>
            <w:permEnd w:id="269894620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CONCRETO CUATRO O MAS PISOS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712224224"/>
            <w:placeholder>
              <w:docPart w:val="4551326DC990422FB00789E715F41E5E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permEnd w:id="1475169266"/>
      <w:permEnd w:id="684021032"/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r w:rsidRPr="00AD1C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  <w:t>MUROS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MATERIALES DE DESECHOS, ESTERILLA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permStart w:id="559965304" w:edGrp="everyone" w:displacedByCustomXml="next"/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292163857"/>
            <w:placeholder>
              <w:docPart w:val="A6883DCE0D484078AA79D234F05ECCE7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permEnd w:id="559965304" w:displacedByCustomXml="prev"/>
        <w:tc>
          <w:tcPr>
            <w:tcW w:w="339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Start w:id="2029869231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permEnd w:id="2029869231"/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44133298" w:edGrp="everyone" w:colFirst="3" w:colLast="3"/>
            <w:permStart w:id="2023050201" w:edGrp="everyone" w:colFirst="2" w:colLast="2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BAHAREQUE, ADOBE, TAPIA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054842409"/>
            <w:placeholder>
              <w:docPart w:val="0FF3FB75937347E38603556C4CD7B4BF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81407659" w:edGrp="everyone" w:colFirst="3" w:colLast="3"/>
            <w:permStart w:id="665797750" w:edGrp="everyone" w:colFirst="2" w:colLast="2"/>
            <w:permEnd w:id="144133298"/>
            <w:permEnd w:id="2023050201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MADERA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940062926"/>
            <w:placeholder>
              <w:docPart w:val="1E00DDA99908447A8EEAC889D243B0B3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985220157" w:edGrp="everyone" w:colFirst="3" w:colLast="3"/>
            <w:permStart w:id="120600529" w:edGrp="everyone" w:colFirst="2" w:colLast="2"/>
            <w:permEnd w:id="81407659"/>
            <w:permEnd w:id="665797750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CONCRETO PREFABRICADO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936428280"/>
            <w:placeholder>
              <w:docPart w:val="D343B6719F57427F9AC3709D2C6EA21C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674651733" w:edGrp="everyone" w:colFirst="3" w:colLast="3"/>
            <w:permStart w:id="506682591" w:edGrp="everyone" w:colFirst="2" w:colLast="2"/>
            <w:permEnd w:id="1985220157"/>
            <w:permEnd w:id="120600529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BLOQUE, LADRILLO, MADERA FINA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054269842"/>
            <w:placeholder>
              <w:docPart w:val="07CA2B9E4651485E8F58C503C5A184CA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permEnd w:id="674651733"/>
      <w:permEnd w:id="506682591"/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O"/>
              </w:rPr>
            </w:pPr>
            <w:r w:rsidRPr="00AD1C6F">
              <w:rPr>
                <w:rFonts w:ascii="Arial" w:eastAsia="Times New Roman" w:hAnsi="Arial" w:cs="Arial"/>
                <w:b/>
                <w:bCs/>
                <w:sz w:val="16"/>
                <w:szCs w:val="12"/>
                <w:lang w:eastAsia="es-CO"/>
              </w:rPr>
              <w:t>CUBIERTA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MATERIALES DE DESECHOS, TELAS ASFALTICAS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permStart w:id="1000691041" w:edGrp="everyone" w:displacedByCustomXml="next"/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2207031"/>
            <w:placeholder>
              <w:docPart w:val="E1847A4938234FBEA88B8558EE4DE9C9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permEnd w:id="1000691041" w:displacedByCustomXml="prev"/>
        <w:tc>
          <w:tcPr>
            <w:tcW w:w="339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Start w:id="1584545774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permEnd w:id="1584545774"/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O"/>
              </w:rPr>
            </w:pPr>
            <w:permStart w:id="359007819" w:edGrp="everyone" w:colFirst="3" w:colLast="3"/>
            <w:permStart w:id="1548815772" w:edGrp="everyone" w:colFirst="2" w:colLast="2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ZINC, TEJA DE BARRO, ETERNIT RUSTICO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44411919"/>
            <w:placeholder>
              <w:docPart w:val="BFAB37C86627455C83531E5DF8218B49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67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O"/>
              </w:rPr>
            </w:pPr>
            <w:permStart w:id="2061722279" w:edGrp="everyone" w:colFirst="2" w:colLast="2"/>
            <w:permStart w:id="1171594236" w:edGrp="everyone" w:colFirst="3" w:colLast="3"/>
            <w:permEnd w:id="359007819"/>
            <w:permEnd w:id="1548815772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ENTREPISO (CUBIERTA PROVISIONAL) PREFABRICADA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030684362"/>
            <w:placeholder>
              <w:docPart w:val="1A53C2941CFB48C8A63625FA5C7579B7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O"/>
              </w:rPr>
            </w:pPr>
            <w:permStart w:id="1812087464" w:edGrp="everyone" w:colFirst="2" w:colLast="2"/>
            <w:permStart w:id="682445222" w:edGrp="everyone" w:colFirst="3" w:colLast="3"/>
            <w:permEnd w:id="2061722279"/>
            <w:permEnd w:id="1171594236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ETERNIT O TEJA DE BARRO (CUBIERTA SENCILLA)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344058632"/>
            <w:placeholder>
              <w:docPart w:val="B0E7FD254CE843878B81BF36BC38040A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70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O"/>
              </w:rPr>
            </w:pPr>
            <w:permStart w:id="597703674" w:edGrp="everyone" w:colFirst="2" w:colLast="2"/>
            <w:permStart w:id="774856961" w:edGrp="everyone" w:colFirst="3" w:colLast="3"/>
            <w:permEnd w:id="1812087464"/>
            <w:permEnd w:id="682445222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AZOTEA, PLACAS CON ETERNIT, TEJA DE BARRO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757024918"/>
            <w:placeholder>
              <w:docPart w:val="EC3C2664DF2E4093BC3355F26C601E25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67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O"/>
              </w:rPr>
            </w:pPr>
            <w:permStart w:id="531528709" w:edGrp="everyone" w:colFirst="2" w:colLast="2"/>
            <w:permStart w:id="334299586" w:edGrp="everyone" w:colFirst="3" w:colLast="3"/>
            <w:permEnd w:id="597703674"/>
            <w:permEnd w:id="774856961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PLACA IMPERMEABILIZADA, CUBIERTA LUJOSA U ORNAMENTAL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788113640"/>
            <w:placeholder>
              <w:docPart w:val="84715816C2324519ACE70BAF378E0F40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permEnd w:id="531528709"/>
      <w:permEnd w:id="334299586"/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  <w:t xml:space="preserve">2. </w:t>
            </w:r>
            <w:r w:rsidRPr="00890570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  <w:t>CERRAMIENTO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  <w:tc>
          <w:tcPr>
            <w:tcW w:w="33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trHeight w:val="300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AD1C6F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</w:pPr>
            <w:permStart w:id="316414554" w:edGrp="everyone" w:colFirst="2" w:colLast="2"/>
            <w:permStart w:id="39731287" w:edGrp="everyone" w:colFirst="3" w:colLast="3"/>
            <w:r w:rsidRPr="00AD1C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  <w:t>CERRAMIENTO</w:t>
            </w:r>
          </w:p>
          <w:p w:rsidR="00184B00" w:rsidRPr="000972DC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890570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MALLA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  <w:permStart w:id="1915629280" w:edGrp="everyone"/>
            <w:permEnd w:id="1915629280"/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973665507"/>
            <w:placeholder>
              <w:docPart w:val="CF627B4E47A04B3CB54831A2551CDC18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141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84B00" w:rsidRPr="00E01F89" w:rsidRDefault="00184B00" w:rsidP="00184B00">
            <w:pPr>
              <w:spacing w:after="0" w:line="240" w:lineRule="auto"/>
              <w:rPr>
                <w:rFonts w:ascii="Arial" w:hAnsi="Arial" w:cs="Arial"/>
                <w:bCs/>
                <w:lang w:val="es-419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  <w:tc>
          <w:tcPr>
            <w:tcW w:w="1278" w:type="dxa"/>
            <w:tcBorders>
              <w:left w:val="single" w:sz="4" w:space="0" w:color="auto"/>
            </w:tcBorders>
            <w:vAlign w:val="center"/>
          </w:tcPr>
          <w:p w:rsidR="00184B00" w:rsidRPr="000972DC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86146663" w:edGrp="everyone" w:colFirst="2" w:colLast="2"/>
            <w:permStart w:id="1981032319" w:edGrp="everyone" w:colFirst="3" w:colLast="3"/>
            <w:permEnd w:id="316414554"/>
            <w:permEnd w:id="39731287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890570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MURO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308002148"/>
            <w:placeholder>
              <w:docPart w:val="33741C83C761484FAA91E8F68E05FDFB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 w:val="restart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:rsidR="00184B00" w:rsidRPr="00170F4A" w:rsidRDefault="00184B00" w:rsidP="00184B00">
            <w:pPr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Start w:id="693072994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permEnd w:id="693072994"/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569258224" w:edGrp="everyone" w:colFirst="2" w:colLast="2"/>
            <w:permStart w:id="2077580000" w:edGrp="everyone" w:colFirst="3" w:colLast="3"/>
            <w:permEnd w:id="86146663"/>
            <w:permEnd w:id="1981032319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890570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REJA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692806499"/>
            <w:placeholder>
              <w:docPart w:val="47A8DDAC596A4A7BB7C720B0E25BD824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2005942358" w:edGrp="everyone" w:colFirst="3" w:colLast="3"/>
            <w:permEnd w:id="569258224"/>
            <w:permEnd w:id="2077580000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890570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OTRA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permStart w:id="877551833" w:edGrp="everyone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 </w:t>
            </w:r>
            <w:permEnd w:id="877551833"/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596397644"/>
            <w:placeholder>
              <w:docPart w:val="5F46FC4A8C284C9E8A1B61349CDE7C45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</w:tr>
      <w:permEnd w:id="2005942358"/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</w:tcPr>
          <w:p w:rsidR="00184B00" w:rsidRPr="00890570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</w:pPr>
            <w:r w:rsidRPr="00890570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  <w:lastRenderedPageBreak/>
              <w:t>3</w:t>
            </w:r>
            <w:r w:rsidRPr="000972D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  <w:t>. ACABADOS PRINCIPALES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</w:tcPr>
          <w:p w:rsidR="00184B00" w:rsidRPr="00890570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</w:pPr>
          </w:p>
        </w:tc>
        <w:tc>
          <w:tcPr>
            <w:tcW w:w="33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</w:tcPr>
          <w:p w:rsidR="00184B00" w:rsidRPr="00890570" w:rsidRDefault="00184B00" w:rsidP="00184B00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r w:rsidRPr="00AD1C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  <w:t>FACHADAS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POBRE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permStart w:id="1815563581" w:edGrp="everyone" w:displacedByCustomXml="next"/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132776739"/>
            <w:placeholder>
              <w:docPart w:val="F33F93EF28D04D03A81F3A28B2F86B38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permEnd w:id="1815563581" w:displacedByCustomXml="prev"/>
        <w:tc>
          <w:tcPr>
            <w:tcW w:w="339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Start w:id="115872592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permEnd w:id="115872592"/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313598361" w:edGrp="everyone" w:colFirst="2" w:colLast="2"/>
            <w:permStart w:id="1746678402" w:edGrp="everyone" w:colFirst="3" w:colLast="3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SENCILLA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415984200"/>
            <w:placeholder>
              <w:docPart w:val="01259252E90D43B6966005439416E30D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900429872" w:edGrp="everyone" w:colFirst="2" w:colLast="2"/>
            <w:permStart w:id="639790494" w:edGrp="everyone" w:colFirst="3" w:colLast="3"/>
            <w:permEnd w:id="313598361"/>
            <w:permEnd w:id="1746678402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REGULAR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158727647"/>
            <w:placeholder>
              <w:docPart w:val="D1D3F94528B4484A8711B4CDA9B9E699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134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783553117" w:edGrp="everyone" w:colFirst="2" w:colLast="2"/>
            <w:permStart w:id="1169581164" w:edGrp="everyone" w:colFirst="3" w:colLast="3"/>
            <w:permEnd w:id="1900429872"/>
            <w:permEnd w:id="639790494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BUENA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273376844"/>
            <w:placeholder>
              <w:docPart w:val="94B698F4620F472CB750B7400BED8FE5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634273796" w:edGrp="everyone" w:colFirst="2" w:colLast="2"/>
            <w:permStart w:id="1397456706" w:edGrp="everyone" w:colFirst="3" w:colLast="3"/>
            <w:permEnd w:id="783553117"/>
            <w:permEnd w:id="1169581164"/>
            <w:r w:rsidRPr="00AD1C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  <w:t>CUB MUROS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SIN CUBRIMIENTO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987830758"/>
            <w:placeholder>
              <w:docPart w:val="E0BE8AD1F8604013B2C8E60AFA32E75C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Start w:id="965618555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permEnd w:id="965618555"/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726343465" w:edGrp="everyone" w:colFirst="2" w:colLast="2"/>
            <w:permStart w:id="500439051" w:edGrp="everyone" w:colFirst="3" w:colLast="3"/>
            <w:permEnd w:id="634273796"/>
            <w:permEnd w:id="1397456706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PAÑETE, PAPEL COMUN, LADRILLO PRENSADO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659064790"/>
            <w:placeholder>
              <w:docPart w:val="B2A612446C8E4741928547E5C30948AD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647824257" w:edGrp="everyone" w:colFirst="2" w:colLast="2"/>
            <w:permStart w:id="1781668918" w:edGrp="everyone" w:colFirst="3" w:colLast="3"/>
            <w:permEnd w:id="726343465"/>
            <w:permEnd w:id="500439051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890570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ESTUCO, CERAMICA, PAPEL FINO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23680083"/>
            <w:placeholder>
              <w:docPart w:val="FDBE850C82124ADCB582709763354197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493376714" w:edGrp="everyone" w:colFirst="2" w:colLast="2"/>
            <w:permStart w:id="57626885" w:edGrp="everyone" w:colFirst="3" w:colLast="3"/>
            <w:permEnd w:id="647824257"/>
            <w:permEnd w:id="1781668918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MADERA, PIEDRA ORNAMENTAL, LADRILLO FINO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962030566"/>
            <w:placeholder>
              <w:docPart w:val="AF1CD7101EBC4C6D89A81A578D5E3761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682711827" w:edGrp="everyone" w:colFirst="2" w:colLast="2"/>
            <w:permStart w:id="285947423" w:edGrp="everyone" w:colFirst="3" w:colLast="3"/>
            <w:permEnd w:id="493376714"/>
            <w:permEnd w:id="57626885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MARMOL, OTROS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949201213"/>
            <w:placeholder>
              <w:docPart w:val="A84B4015BF4D4B0C9CDAD2223B648F48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permEnd w:id="682711827"/>
      <w:permEnd w:id="285947423"/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PISOS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TIERRA PISADA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permStart w:id="253887531" w:edGrp="everyone" w:displacedByCustomXml="next"/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763922683"/>
            <w:placeholder>
              <w:docPart w:val="1116C29DD03D45AE8237D0DC0D01E491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permEnd w:id="253887531" w:displacedByCustomXml="prev"/>
        <w:tc>
          <w:tcPr>
            <w:tcW w:w="339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Start w:id="1974368670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End w:id="1974368670"/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permStart w:id="178155490" w:edGrp="everyone" w:colFirst="2" w:colLast="2"/>
            <w:permStart w:id="900427948" w:edGrp="everyone" w:colFirst="3" w:colLast="3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CEMENTO, MADERA BURDA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414362127"/>
            <w:placeholder>
              <w:docPart w:val="3EC394DD894C44E9A602EDCD1BC86312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permStart w:id="1975919010" w:edGrp="everyone" w:colFirst="2" w:colLast="2"/>
            <w:permStart w:id="2122217833" w:edGrp="everyone" w:colFirst="3" w:colLast="3"/>
            <w:permEnd w:id="178155490"/>
            <w:permEnd w:id="900427948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BALDOSA COMUN DE CEMENTO, TABLON, LADRILLO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641238273"/>
            <w:placeholder>
              <w:docPart w:val="72862593EB764A67AC3250133EF6F5AA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permStart w:id="1649309392" w:edGrp="everyone" w:colFirst="2" w:colLast="2"/>
            <w:permStart w:id="307763164" w:edGrp="everyone" w:colFirst="3" w:colLast="3"/>
            <w:permEnd w:id="1975919010"/>
            <w:permEnd w:id="2122217833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LISTON MACHIHEMBRADO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506105907"/>
            <w:placeholder>
              <w:docPart w:val="BF25D675FDF6469699AAEA025A2B73ED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67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permStart w:id="1152123081" w:edGrp="everyone" w:colFirst="2" w:colLast="2"/>
            <w:permStart w:id="852831219" w:edGrp="everyone" w:colFirst="3" w:colLast="3"/>
            <w:permEnd w:id="1649309392"/>
            <w:permEnd w:id="307763164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TABLETA, CAUCHO, ACRILICO, GRANITO, BALDOSA FINA, CERAMICA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360671945"/>
            <w:placeholder>
              <w:docPart w:val="AB2918845156461BA836B5E3F948B2D0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permStart w:id="1997423456" w:edGrp="everyone" w:colFirst="2" w:colLast="2"/>
            <w:permStart w:id="626795489" w:edGrp="everyone" w:colFirst="3" w:colLast="3"/>
            <w:permEnd w:id="1152123081"/>
            <w:permEnd w:id="852831219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PARQUET, ALFOMBRA, RETAL DE MARMOL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805304641"/>
            <w:placeholder>
              <w:docPart w:val="DB858901D2B5449AA4EF460E94BCC50D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permStart w:id="1925775365" w:edGrp="everyone" w:colFirst="2" w:colLast="2"/>
            <w:permStart w:id="1687511612" w:edGrp="everyone" w:colFirst="3" w:colLast="3"/>
            <w:permEnd w:id="1997423456"/>
            <w:permEnd w:id="626795489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MARMOL, OTROS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926339510"/>
            <w:placeholder>
              <w:docPart w:val="EFC1FB09A06649E98708D3A7F3F5F9A0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permEnd w:id="1925775365"/>
      <w:permEnd w:id="1687511612"/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  <w:t>4</w:t>
            </w:r>
            <w:r w:rsidRPr="000972D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  <w:t>. BAÑO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  <w:tc>
          <w:tcPr>
            <w:tcW w:w="33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316240913" w:edGrp="everyone" w:colFirst="2" w:colLast="2"/>
            <w:permStart w:id="965229259" w:edGrp="everyone" w:colFirst="3" w:colLast="3"/>
            <w:r w:rsidRPr="00AD1C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  <w:t>T</w:t>
            </w:r>
            <w:r w:rsidRPr="00AD1C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AMAÑO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SIN BAÑO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43649578"/>
            <w:placeholder>
              <w:docPart w:val="CE413099078C4D78B7F5D4AB26BC2ADD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Start w:id="1157723552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permEnd w:id="1157723552"/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379034000" w:edGrp="everyone" w:colFirst="2" w:colLast="2"/>
            <w:permStart w:id="1301089138" w:edGrp="everyone" w:colFirst="3" w:colLast="3"/>
            <w:permEnd w:id="316240913"/>
            <w:permEnd w:id="965229259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PEQUEÑO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522390875"/>
            <w:placeholder>
              <w:docPart w:val="FF14821DA875443E82E7997AC5414B1E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051480424" w:edGrp="everyone" w:colFirst="2" w:colLast="2"/>
            <w:permStart w:id="1639580917" w:edGrp="everyone" w:colFirst="3" w:colLast="3"/>
            <w:permEnd w:id="1379034000"/>
            <w:permEnd w:id="1301089138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MEDIANO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021517836"/>
            <w:placeholder>
              <w:docPart w:val="ED2EEE01B7C34856BC9390B0A4977A06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304388746" w:edGrp="everyone" w:colFirst="2" w:colLast="2"/>
            <w:permStart w:id="1855412269" w:edGrp="everyone" w:colFirst="3" w:colLast="3"/>
            <w:permEnd w:id="1051480424"/>
            <w:permEnd w:id="1639580917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GRANDE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939639880"/>
            <w:placeholder>
              <w:docPart w:val="F0C9312C19094BCC97E7CA500EF026EF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997740423" w:edGrp="everyone" w:colFirst="2" w:colLast="2"/>
            <w:permStart w:id="2146135377" w:edGrp="everyone" w:colFirst="3" w:colLast="3"/>
            <w:permEnd w:id="1304388746"/>
            <w:permEnd w:id="1855412269"/>
            <w:r w:rsidRPr="00AD1C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  <w:t>ENCHAPES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SIN CUBRIMIENTO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391728941"/>
            <w:placeholder>
              <w:docPart w:val="0FB22805B3104BC4B7CB44C3CC954614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Start w:id="1527543671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permEnd w:id="1527543671"/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93603189" w:edGrp="everyone" w:colFirst="2" w:colLast="2"/>
            <w:permStart w:id="1997827966" w:edGrp="everyone" w:colFirst="3" w:colLast="3"/>
            <w:permEnd w:id="1997740423"/>
            <w:permEnd w:id="2146135377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PAÑETE, BALDOSA COMUN DE CEMENTO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278413576"/>
            <w:placeholder>
              <w:docPart w:val="D2AD04DE378F4448A5E74A01CFC9D02F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61875571" w:edGrp="everyone" w:colFirst="2" w:colLast="2"/>
            <w:permStart w:id="1623086718" w:edGrp="everyone" w:colFirst="3" w:colLast="3"/>
            <w:permEnd w:id="193603189"/>
            <w:permEnd w:id="1997827966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BALDOSIN, PAPEL COMUN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301237536"/>
            <w:placeholder>
              <w:docPart w:val="F0B58666CC2F44948CCBD06138095B5B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593965096" w:edGrp="everyone" w:colFirst="2" w:colLast="2"/>
            <w:permStart w:id="548558403" w:edGrp="everyone" w:colFirst="3" w:colLast="3"/>
            <w:permEnd w:id="161875571"/>
            <w:permEnd w:id="1623086718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CRISTANAC, GRANITO, PAPEL FINO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883476619"/>
            <w:placeholder>
              <w:docPart w:val="EDBBF7B56B8E454BBA1B13A2C0042D49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662780604" w:edGrp="everyone" w:colFirst="2" w:colLast="2"/>
            <w:permStart w:id="1690271461" w:edGrp="everyone" w:colFirst="3" w:colLast="3"/>
            <w:permEnd w:id="593965096"/>
            <w:permEnd w:id="548558403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CERAMICA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298377467"/>
            <w:placeholder>
              <w:docPart w:val="55B80630E4144CC0A1DF6E2EC00B3D8B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248211903" w:edGrp="everyone" w:colFirst="2" w:colLast="2"/>
            <w:permStart w:id="526263882" w:edGrp="everyone" w:colFirst="3" w:colLast="3"/>
            <w:permEnd w:id="1662780604"/>
            <w:permEnd w:id="1690271461"/>
            <w:r w:rsidRPr="00AD1C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  <w:lastRenderedPageBreak/>
              <w:t>MOBILIAR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POBRE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746797363"/>
            <w:placeholder>
              <w:docPart w:val="AB46FB997DD14C269BC6FD7EF19E0D0A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Start w:id="704664108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permEnd w:id="704664108"/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406461365" w:edGrp="everyone" w:colFirst="2" w:colLast="2"/>
            <w:permStart w:id="1646537312" w:edGrp="everyone" w:colFirst="3" w:colLast="3"/>
            <w:permEnd w:id="248211903"/>
            <w:permEnd w:id="526263882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SENCILLO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381983821"/>
            <w:placeholder>
              <w:docPart w:val="8CF4324DD92840D39A633E72586ED2E2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739799731" w:edGrp="everyone" w:colFirst="2" w:colLast="2"/>
            <w:permStart w:id="869211205" w:edGrp="everyone" w:colFirst="3" w:colLast="3"/>
            <w:permEnd w:id="406461365"/>
            <w:permEnd w:id="1646537312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REGULAR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578055883"/>
            <w:placeholder>
              <w:docPart w:val="60022549835E4E008EC1164E0E3207FE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483673499" w:edGrp="everyone" w:colFirst="2" w:colLast="2"/>
            <w:permStart w:id="1132870194" w:edGrp="everyone" w:colFirst="3" w:colLast="3"/>
            <w:permEnd w:id="1739799731"/>
            <w:permEnd w:id="869211205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BUENO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760220592"/>
            <w:placeholder>
              <w:docPart w:val="AFDB4C50BB4C43FFA1E7FE508570D761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permEnd w:id="483673499"/>
      <w:permEnd w:id="1132870194"/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DD6517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  <w:t>5</w:t>
            </w:r>
            <w:r w:rsidRPr="000972D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  <w:t>. COCINA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  <w:tc>
          <w:tcPr>
            <w:tcW w:w="33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AD1C6F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</w:pPr>
            <w:permStart w:id="1586003027" w:edGrp="everyone" w:colFirst="2" w:colLast="2"/>
            <w:permStart w:id="1436246734" w:edGrp="everyone" w:colFirst="3" w:colLast="3"/>
            <w:r w:rsidRPr="00AD1C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  <w:t>TAMAÑO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SIN COCINA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064941976"/>
            <w:placeholder>
              <w:docPart w:val="0F5BD111334840299758A463835C4BEC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Start w:id="18096930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permEnd w:id="18096930"/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AD1C6F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</w:pPr>
            <w:permStart w:id="669472357" w:edGrp="everyone" w:colFirst="2" w:colLast="2"/>
            <w:permStart w:id="1303316962" w:edGrp="everyone" w:colFirst="3" w:colLast="3"/>
            <w:permEnd w:id="1586003027"/>
            <w:permEnd w:id="1436246734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PEQUEÑA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661988812"/>
            <w:placeholder>
              <w:docPart w:val="D7C4282CF2F247B7B026C1FAA0DCDED3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AD1C6F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</w:pPr>
            <w:permStart w:id="1792213878" w:edGrp="everyone" w:colFirst="2" w:colLast="2"/>
            <w:permStart w:id="40135586" w:edGrp="everyone" w:colFirst="3" w:colLast="3"/>
            <w:permEnd w:id="669472357"/>
            <w:permEnd w:id="1303316962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MEDIANA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226820142"/>
            <w:placeholder>
              <w:docPart w:val="705C948A5D244FCAA75905F078E4E8C5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AD1C6F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</w:pPr>
            <w:permStart w:id="739531062" w:edGrp="everyone" w:colFirst="2" w:colLast="2"/>
            <w:permStart w:id="583743251" w:edGrp="everyone" w:colFirst="3" w:colLast="3"/>
            <w:permEnd w:id="1792213878"/>
            <w:permEnd w:id="40135586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GRANDE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951466553"/>
            <w:placeholder>
              <w:docPart w:val="8067C65B58C14C3AB134C405F1A42354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AD1C6F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</w:pPr>
            <w:permStart w:id="1542655682" w:edGrp="everyone" w:colFirst="2" w:colLast="2"/>
            <w:permStart w:id="1183790288" w:edGrp="everyone" w:colFirst="3" w:colLast="3"/>
            <w:permEnd w:id="739531062"/>
            <w:permEnd w:id="583743251"/>
            <w:r w:rsidRPr="00AD1C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  <w:t>ENCHAPES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SIN CUBRIMIENTO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505787407"/>
            <w:placeholder>
              <w:docPart w:val="927D67B96EF048BD9CB4F682900814C3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Start w:id="2113471891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permEnd w:id="2113471891"/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902177107" w:edGrp="everyone" w:colFirst="2" w:colLast="2"/>
            <w:permStart w:id="1734883587" w:edGrp="everyone" w:colFirst="3" w:colLast="3"/>
            <w:permEnd w:id="1542655682"/>
            <w:permEnd w:id="1183790288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PAÑETE, BALDOSA COMUN DE CEMENTO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171562604"/>
            <w:placeholder>
              <w:docPart w:val="270B71293FAF448E857C62E6C8C79523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695366874" w:edGrp="everyone" w:colFirst="2" w:colLast="2"/>
            <w:permStart w:id="1717137804" w:edGrp="everyone" w:colFirst="3" w:colLast="3"/>
            <w:permEnd w:id="902177107"/>
            <w:permEnd w:id="1734883587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BALDOSIN, PAPEL COMUN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457922097"/>
            <w:placeholder>
              <w:docPart w:val="051A06A2DAF245F7BE82E51A2E1704E8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253125644" w:edGrp="everyone" w:colFirst="2" w:colLast="2"/>
            <w:permStart w:id="1691163088" w:edGrp="everyone" w:colFirst="3" w:colLast="3"/>
            <w:permEnd w:id="1695366874"/>
            <w:permEnd w:id="1717137804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CRISTANAC, GRANITO, PAPEL FINO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61837538"/>
            <w:placeholder>
              <w:docPart w:val="578770A5484A409EBA12E83A532F1353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382686864" w:edGrp="everyone" w:colFirst="2" w:colLast="2"/>
            <w:permStart w:id="36451284" w:edGrp="everyone" w:colFirst="3" w:colLast="3"/>
            <w:permEnd w:id="1253125644"/>
            <w:permEnd w:id="1691163088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CERAMICA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2120667965"/>
            <w:placeholder>
              <w:docPart w:val="54A089BF088945D6A9FAD21D6D78D403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326898485" w:edGrp="everyone" w:colFirst="2" w:colLast="2"/>
            <w:permStart w:id="393816537" w:edGrp="everyone" w:colFirst="3" w:colLast="3"/>
            <w:permEnd w:id="382686864"/>
            <w:permEnd w:id="36451284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MARMOL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98446375"/>
            <w:placeholder>
              <w:docPart w:val="CCD7D4EE81014243B02D890B00F18832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312240361" w:edGrp="everyone" w:colFirst="2" w:colLast="2"/>
            <w:permStart w:id="88758574" w:edGrp="everyone" w:colFirst="3" w:colLast="3"/>
            <w:permEnd w:id="326898485"/>
            <w:permEnd w:id="393816537"/>
            <w:r w:rsidRPr="00AD1C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  <w:t>MOBILIAR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POBRE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214709450"/>
            <w:placeholder>
              <w:docPart w:val="AACA8698771541C5996CBE1F21B620C7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Start w:id="334119710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permEnd w:id="334119710"/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646923525" w:edGrp="everyone" w:colFirst="2" w:colLast="2"/>
            <w:permStart w:id="1174158718" w:edGrp="everyone" w:colFirst="3" w:colLast="3"/>
            <w:permEnd w:id="1312240361"/>
            <w:permEnd w:id="88758574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SENCILLA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846523376"/>
            <w:placeholder>
              <w:docPart w:val="6040DA8CBB7F43DA8C1FD4CB3B725DDD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020398944" w:edGrp="everyone" w:colFirst="2" w:colLast="2"/>
            <w:permStart w:id="2129754773" w:edGrp="everyone" w:colFirst="3" w:colLast="3"/>
            <w:permEnd w:id="1646923525"/>
            <w:permEnd w:id="1174158718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REGULAR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261912387"/>
            <w:placeholder>
              <w:docPart w:val="AD83CA0CFC3F4A72A6E6547F87CD855A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518020986" w:edGrp="everyone" w:colFirst="2" w:colLast="2"/>
            <w:permStart w:id="636775575" w:edGrp="everyone" w:colFirst="3" w:colLast="3"/>
            <w:permEnd w:id="1020398944"/>
            <w:permEnd w:id="2129754773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BUENA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355090136"/>
            <w:placeholder>
              <w:docPart w:val="30A1B608BBFC4C24A88D8412C76D3728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permEnd w:id="1518020986"/>
      <w:permEnd w:id="636775575"/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DD6517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  <w:t>6</w:t>
            </w:r>
            <w:r w:rsidRPr="000972D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CO"/>
              </w:rPr>
              <w:t>. COMPLEMENTO INDUSTRIAL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  <w:tc>
          <w:tcPr>
            <w:tcW w:w="33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CACB0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AD1C6F" w:rsidRDefault="00184B00" w:rsidP="00184B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</w:pPr>
            <w:permStart w:id="599264640" w:edGrp="everyone" w:colFirst="2" w:colLast="2"/>
            <w:permStart w:id="1811154649" w:edGrp="everyone" w:colFirst="3" w:colLast="3"/>
            <w:r w:rsidRPr="00AD1C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  <w:t>CERCHAS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MADERA RUSTICA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664519975"/>
            <w:placeholder>
              <w:docPart w:val="A6D404FB4D5244C7A6A2DA43B1891562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Start w:id="665793880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permEnd w:id="665793880"/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AD1C6F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</w:pPr>
            <w:permStart w:id="1278162722" w:edGrp="everyone" w:colFirst="2" w:colLast="2"/>
            <w:permStart w:id="1954044436" w:edGrp="everyone" w:colFirst="3" w:colLast="3"/>
            <w:permEnd w:id="599264640"/>
            <w:permEnd w:id="1811154649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METALICA O DE MADERA LIVIANA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302812591"/>
            <w:placeholder>
              <w:docPart w:val="5BC15B9C54934FB7A7EAE00941692665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4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AD1C6F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</w:pPr>
            <w:permStart w:id="1825269225" w:edGrp="everyone" w:colFirst="2" w:colLast="2"/>
            <w:permStart w:id="1924884085" w:edGrp="everyone" w:colFirst="3" w:colLast="3"/>
            <w:permEnd w:id="1278162722"/>
            <w:permEnd w:id="1954044436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METALICA O DE MADERA MEDIANA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2071229677"/>
            <w:placeholder>
              <w:docPart w:val="4F37CE7A1F7A4CE39FEBAB52172C2D45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AD1C6F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</w:pPr>
            <w:permStart w:id="251677694" w:edGrp="everyone" w:colFirst="2" w:colLast="2"/>
            <w:permStart w:id="150026049" w:edGrp="everyone" w:colFirst="3" w:colLast="3"/>
            <w:permEnd w:id="1825269225"/>
            <w:permEnd w:id="1924884085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METALICA PESADA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608621216"/>
            <w:placeholder>
              <w:docPart w:val="D15ED2CDA7EE40FE8272ADD5B988FB77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AD1C6F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</w:pPr>
            <w:permStart w:id="204818580" w:edGrp="everyone" w:colFirst="2" w:colLast="2"/>
            <w:permStart w:id="462687122" w:edGrp="everyone" w:colFirst="3" w:colLast="3"/>
            <w:permEnd w:id="251677694"/>
            <w:permEnd w:id="150026049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ALTURA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262372972"/>
            <w:placeholder>
              <w:docPart w:val="A50CFFC9402F4F0A8131094E49C9B4EA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noWrap/>
                <w:vAlign w:val="center"/>
              </w:tcPr>
              <w:p w:rsidR="00184B00" w:rsidRPr="00890570" w:rsidRDefault="000C3087" w:rsidP="00184B00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84B00" w:rsidRPr="000972DC" w:rsidRDefault="00184B00" w:rsidP="00184B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AD1C6F" w:rsidRDefault="00184B00" w:rsidP="00184B00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</w:pPr>
            <w:permStart w:id="834738608" w:edGrp="everyone" w:colFirst="2" w:colLast="2"/>
            <w:permStart w:id="1649700863" w:edGrp="everyone" w:colFirst="3" w:colLast="3"/>
            <w:permEnd w:id="204818580"/>
            <w:permEnd w:id="462687122"/>
            <w:r w:rsidRPr="00AD1C6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2"/>
                <w:lang w:eastAsia="es-CO"/>
              </w:rPr>
              <w:t>SERVICIOS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ACUEDUCTO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433660570"/>
            <w:placeholder>
              <w:docPart w:val="B6BB23DAB3FD45F2A13A9B56CB0C7899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hd w:val="clear" w:color="auto" w:fill="FFFFFF" w:themeFill="background1"/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  <w:permStart w:id="1261387214" w:edGrp="everyone"/>
            <w:r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Si el estado es REGULAR o MALO, debe dejar explícitamente cual es el hallazgo que le da esa condición y dejar registro fotográfico que muestre la situación indicada. Si no tiene hallazgo escriba N/A</w:t>
            </w:r>
            <w:permEnd w:id="1261387214"/>
            <w:r w:rsidRPr="000972DC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 </w:t>
            </w: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586758918" w:edGrp="everyone" w:colFirst="2" w:colLast="2"/>
            <w:permStart w:id="302261303" w:edGrp="everyone" w:colFirst="3" w:colLast="3"/>
            <w:permEnd w:id="834738608"/>
            <w:permEnd w:id="1649700863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ALCANTARILLADO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-1134566540"/>
            <w:placeholder>
              <w:docPart w:val="90D81888BFC448F3A9160D74BFE38C58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hd w:val="clear" w:color="auto" w:fill="FFFFFF" w:themeFill="background1"/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551570344" w:edGrp="everyone" w:colFirst="2" w:colLast="2"/>
            <w:permStart w:id="1592025243" w:edGrp="everyone" w:colFirst="3" w:colLast="3"/>
            <w:permEnd w:id="1586758918"/>
            <w:permEnd w:id="302261303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ENERGIA ELECTRICA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729946637"/>
            <w:placeholder>
              <w:docPart w:val="120983CB9E54475DBD48787A47511B8D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hd w:val="clear" w:color="auto" w:fill="FFFFFF" w:themeFill="background1"/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838215042" w:edGrp="everyone" w:colFirst="2" w:colLast="2"/>
            <w:permStart w:id="1044082426" w:edGrp="everyone" w:colFirst="3" w:colLast="3"/>
            <w:permEnd w:id="551570344"/>
            <w:permEnd w:id="1592025243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TELEFONO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137315509"/>
            <w:placeholder>
              <w:docPart w:val="0FF823812F614F1A8FFDD31D19AA53EB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hd w:val="clear" w:color="auto" w:fill="FFFFFF" w:themeFill="background1"/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184B00" w:rsidRPr="000972DC" w:rsidTr="00C73BFF">
        <w:trPr>
          <w:gridAfter w:val="1"/>
          <w:wAfter w:w="1278" w:type="dxa"/>
          <w:trHeight w:val="30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s-CO"/>
              </w:rPr>
            </w:pPr>
            <w:permStart w:id="1423646943" w:edGrp="everyone" w:colFirst="2" w:colLast="2"/>
            <w:permStart w:id="1744180414" w:edGrp="everyone" w:colFirst="3" w:colLast="3"/>
            <w:permEnd w:id="838215042"/>
            <w:permEnd w:id="1044082426"/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vAlign w:val="center"/>
            <w:hideMark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GAS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CCCC" w:fill="F2F2F2"/>
            <w:noWrap/>
            <w:vAlign w:val="center"/>
            <w:hideMark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972D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sdt>
          <w:sdtPr>
            <w:rPr>
              <w:rFonts w:ascii="Arial" w:hAnsi="Arial" w:cs="Arial"/>
              <w:bCs/>
              <w:lang w:val="es-419"/>
            </w:rPr>
            <w:alias w:val="Seleccione estado"/>
            <w:tag w:val="Lista"/>
            <w:id w:val="614643612"/>
            <w:placeholder>
              <w:docPart w:val="918412AF1FBE4AAE95076EB44B8A77D6"/>
            </w:placeholder>
            <w:dropDownList>
              <w:listItem w:displayText="SELECCIONE" w:value="SELECCIONE"/>
              <w:listItem w:displayText="NO APLICA" w:value="NO APLICA"/>
              <w:listItem w:displayText="MALO" w:value="MALO"/>
              <w:listItem w:displayText="REGULAR" w:value="REGULAR"/>
              <w:listItem w:displayText="BUENO" w:value="BUENO"/>
            </w:dropDownList>
          </w:sdtPr>
          <w:sdtEndPr/>
          <w:sdtContent>
            <w:tc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CCCCCC" w:fill="F2F2F2"/>
                <w:noWrap/>
                <w:vAlign w:val="center"/>
              </w:tcPr>
              <w:p w:rsidR="00184B00" w:rsidRPr="00890570" w:rsidRDefault="000C3087" w:rsidP="00184B00">
                <w:pPr>
                  <w:shd w:val="clear" w:color="auto" w:fill="FFFFFF" w:themeFill="background1"/>
                  <w:spacing w:after="0" w:line="240" w:lineRule="auto"/>
                  <w:jc w:val="center"/>
                  <w:rPr>
                    <w:rFonts w:ascii="Arial" w:hAnsi="Arial" w:cs="Arial"/>
                    <w:bCs/>
                    <w:lang w:val="es-419"/>
                  </w:rPr>
                </w:pPr>
                <w:r>
                  <w:rPr>
                    <w:rFonts w:ascii="Arial" w:hAnsi="Arial" w:cs="Arial"/>
                    <w:bCs/>
                    <w:lang w:val="es-419"/>
                  </w:rPr>
                  <w:t>SELECCIONE</w:t>
                </w:r>
              </w:p>
            </w:tc>
          </w:sdtContent>
        </w:sdt>
        <w:tc>
          <w:tcPr>
            <w:tcW w:w="3395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:rsidR="00184B00" w:rsidRPr="000972DC" w:rsidRDefault="00184B00" w:rsidP="00184B00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permEnd w:id="1423646943"/>
      <w:permEnd w:id="1744180414"/>
    </w:tbl>
    <w:p w:rsidR="00184B00" w:rsidRDefault="00184B00" w:rsidP="00184B00">
      <w:pPr>
        <w:spacing w:after="0" w:line="240" w:lineRule="auto"/>
        <w:jc w:val="both"/>
        <w:rPr>
          <w:rFonts w:ascii="Arial" w:hAnsi="Arial" w:cs="Arial"/>
          <w:b/>
        </w:rPr>
      </w:pPr>
    </w:p>
    <w:p w:rsidR="00184B00" w:rsidRPr="00184B00" w:rsidRDefault="00184B00" w:rsidP="00184B00">
      <w:pPr>
        <w:spacing w:after="0" w:line="240" w:lineRule="auto"/>
        <w:jc w:val="both"/>
        <w:rPr>
          <w:rFonts w:ascii="Arial" w:hAnsi="Arial" w:cs="Arial"/>
          <w:b/>
        </w:rPr>
      </w:pPr>
    </w:p>
    <w:p w:rsidR="003C25B5" w:rsidRPr="00D257A4" w:rsidRDefault="003C25B5" w:rsidP="003C25B5">
      <w:pPr>
        <w:pStyle w:val="Prrafodelista"/>
        <w:spacing w:after="0" w:line="240" w:lineRule="auto"/>
        <w:ind w:left="792"/>
        <w:jc w:val="both"/>
        <w:rPr>
          <w:rFonts w:ascii="Arial" w:hAnsi="Arial" w:cs="Arial"/>
          <w:b/>
        </w:rPr>
      </w:pPr>
    </w:p>
    <w:p w:rsidR="009E1A53" w:rsidRPr="00D257A4" w:rsidRDefault="00C80E80" w:rsidP="00C80E8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257A4">
        <w:rPr>
          <w:rFonts w:ascii="Arial" w:hAnsi="Arial" w:cs="Arial"/>
          <w:b/>
        </w:rPr>
        <w:lastRenderedPageBreak/>
        <w:t xml:space="preserve">Resultados inspección física: </w:t>
      </w:r>
      <w:permStart w:id="278275147" w:edGrp="everyone"/>
      <w:r w:rsidRPr="00D257A4">
        <w:rPr>
          <w:rFonts w:ascii="Arial" w:hAnsi="Arial" w:cs="Arial"/>
        </w:rPr>
        <w:t>Deje constancia de los requerimientos, Arandas, comunicados informando situaciones como deterioros, daños, hurtos, seguridad perjuicios a terceros, entre otros encontrados en la estructura física del inmueble, a otras dependencias de acuerdo a su competencia, para que tomen las medidas del caso.</w:t>
      </w:r>
    </w:p>
    <w:permEnd w:id="278275147"/>
    <w:p w:rsidR="0052157D" w:rsidRPr="00D257A4" w:rsidRDefault="0052157D" w:rsidP="0052157D">
      <w:pPr>
        <w:pStyle w:val="Prrafodelista"/>
        <w:spacing w:after="0" w:line="240" w:lineRule="auto"/>
        <w:ind w:left="792"/>
        <w:jc w:val="both"/>
        <w:rPr>
          <w:rFonts w:ascii="Arial" w:hAnsi="Arial" w:cs="Arial"/>
        </w:rPr>
      </w:pPr>
    </w:p>
    <w:p w:rsidR="0052157D" w:rsidRPr="00D257A4" w:rsidRDefault="0052157D" w:rsidP="00C80E80">
      <w:pPr>
        <w:spacing w:after="0" w:line="240" w:lineRule="auto"/>
        <w:jc w:val="both"/>
        <w:rPr>
          <w:rFonts w:ascii="Arial" w:hAnsi="Arial" w:cs="Arial"/>
        </w:rPr>
      </w:pPr>
    </w:p>
    <w:p w:rsidR="00C80E80" w:rsidRPr="00D257A4" w:rsidRDefault="00C80E80" w:rsidP="00C80E8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D257A4">
        <w:rPr>
          <w:rFonts w:ascii="Arial" w:hAnsi="Arial" w:cs="Arial"/>
          <w:b/>
        </w:rPr>
        <w:t>Registros fotográficos de la inspección:</w:t>
      </w:r>
    </w:p>
    <w:p w:rsidR="0052157D" w:rsidRPr="00D257A4" w:rsidRDefault="0052157D" w:rsidP="0052157D">
      <w:pPr>
        <w:spacing w:after="0" w:line="240" w:lineRule="auto"/>
        <w:ind w:left="360"/>
        <w:jc w:val="both"/>
        <w:rPr>
          <w:rFonts w:ascii="Arial" w:hAnsi="Arial" w:cs="Arial"/>
          <w:b/>
        </w:rPr>
      </w:pPr>
      <w:permStart w:id="449281656" w:edGrp="everyone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52157D" w:rsidRPr="00D257A4" w:rsidTr="00184B00">
        <w:trPr>
          <w:trHeight w:val="443"/>
        </w:trPr>
        <w:tc>
          <w:tcPr>
            <w:tcW w:w="4533" w:type="dxa"/>
          </w:tcPr>
          <w:p w:rsidR="0052157D" w:rsidRPr="00D257A4" w:rsidRDefault="0052157D" w:rsidP="002B760C">
            <w:pPr>
              <w:jc w:val="both"/>
              <w:rPr>
                <w:rFonts w:ascii="Arial" w:hAnsi="Arial" w:cs="Arial"/>
                <w:lang w:val="es-419"/>
              </w:rPr>
            </w:pPr>
            <w:r w:rsidRPr="00D257A4">
              <w:rPr>
                <w:rFonts w:ascii="Arial" w:hAnsi="Arial" w:cs="Arial"/>
                <w:lang w:val="es-419"/>
              </w:rPr>
              <w:t>Descripción:</w:t>
            </w:r>
            <w:r w:rsidR="002B760C">
              <w:rPr>
                <w:rFonts w:ascii="Arial" w:hAnsi="Arial" w:cs="Arial"/>
                <w:lang w:val="es-419"/>
              </w:rPr>
              <w:t xml:space="preserve"> Fachada del Inmueble</w:t>
            </w:r>
          </w:p>
        </w:tc>
        <w:tc>
          <w:tcPr>
            <w:tcW w:w="4533" w:type="dxa"/>
          </w:tcPr>
          <w:p w:rsidR="0052157D" w:rsidRPr="00D257A4" w:rsidRDefault="0052157D" w:rsidP="00184B00">
            <w:pPr>
              <w:jc w:val="both"/>
              <w:rPr>
                <w:rFonts w:ascii="Arial" w:hAnsi="Arial" w:cs="Arial"/>
                <w:lang w:val="es-419"/>
              </w:rPr>
            </w:pPr>
            <w:r w:rsidRPr="00D257A4">
              <w:rPr>
                <w:rFonts w:ascii="Arial" w:hAnsi="Arial" w:cs="Arial"/>
                <w:lang w:val="es-419"/>
              </w:rPr>
              <w:t>Descripción: (Digite una breve descripción)</w:t>
            </w:r>
          </w:p>
        </w:tc>
      </w:tr>
      <w:tr w:rsidR="0052157D" w:rsidRPr="00D257A4" w:rsidTr="00D257A4">
        <w:trPr>
          <w:trHeight w:val="4454"/>
        </w:trPr>
        <w:tc>
          <w:tcPr>
            <w:tcW w:w="4533" w:type="dxa"/>
          </w:tcPr>
          <w:p w:rsidR="0052157D" w:rsidRPr="00D257A4" w:rsidRDefault="0052157D" w:rsidP="00184B00">
            <w:pPr>
              <w:jc w:val="both"/>
              <w:rPr>
                <w:rFonts w:ascii="Arial" w:hAnsi="Arial" w:cs="Arial"/>
                <w:lang w:val="es-419"/>
              </w:rPr>
            </w:pPr>
            <w:r w:rsidRPr="00D257A4">
              <w:rPr>
                <w:rFonts w:ascii="Arial" w:eastAsia="Times New Roman" w:hAnsi="Arial" w:cs="Arial"/>
                <w:color w:val="000000"/>
                <w:lang w:eastAsia="es-CO"/>
              </w:rPr>
              <w:t>( )</w:t>
            </w:r>
          </w:p>
        </w:tc>
        <w:tc>
          <w:tcPr>
            <w:tcW w:w="4533" w:type="dxa"/>
          </w:tcPr>
          <w:p w:rsidR="0052157D" w:rsidRPr="00D257A4" w:rsidRDefault="0052157D" w:rsidP="00184B00">
            <w:pPr>
              <w:jc w:val="both"/>
              <w:rPr>
                <w:rFonts w:ascii="Arial" w:hAnsi="Arial" w:cs="Arial"/>
                <w:lang w:val="es-419"/>
              </w:rPr>
            </w:pPr>
            <w:r w:rsidRPr="00D257A4">
              <w:rPr>
                <w:rFonts w:ascii="Arial" w:eastAsia="Times New Roman" w:hAnsi="Arial" w:cs="Arial"/>
                <w:color w:val="000000"/>
                <w:lang w:eastAsia="es-CO"/>
              </w:rPr>
              <w:t>( )</w:t>
            </w:r>
          </w:p>
        </w:tc>
      </w:tr>
      <w:tr w:rsidR="0052157D" w:rsidRPr="00D257A4" w:rsidTr="00184B00">
        <w:trPr>
          <w:trHeight w:val="467"/>
        </w:trPr>
        <w:tc>
          <w:tcPr>
            <w:tcW w:w="4533" w:type="dxa"/>
          </w:tcPr>
          <w:p w:rsidR="0052157D" w:rsidRPr="00D257A4" w:rsidRDefault="0052157D" w:rsidP="00184B00">
            <w:pPr>
              <w:jc w:val="both"/>
              <w:rPr>
                <w:rFonts w:ascii="Arial" w:hAnsi="Arial" w:cs="Arial"/>
                <w:lang w:val="es-419"/>
              </w:rPr>
            </w:pPr>
            <w:r w:rsidRPr="00D257A4">
              <w:rPr>
                <w:rFonts w:ascii="Arial" w:hAnsi="Arial" w:cs="Arial"/>
                <w:lang w:val="es-419"/>
              </w:rPr>
              <w:t>Descripción: (Digite una breve descripción)</w:t>
            </w:r>
          </w:p>
        </w:tc>
        <w:tc>
          <w:tcPr>
            <w:tcW w:w="4533" w:type="dxa"/>
          </w:tcPr>
          <w:p w:rsidR="0052157D" w:rsidRPr="00D257A4" w:rsidRDefault="0052157D" w:rsidP="00184B00">
            <w:pPr>
              <w:jc w:val="both"/>
              <w:rPr>
                <w:rFonts w:ascii="Arial" w:hAnsi="Arial" w:cs="Arial"/>
                <w:lang w:val="es-419"/>
              </w:rPr>
            </w:pPr>
            <w:r w:rsidRPr="00D257A4">
              <w:rPr>
                <w:rFonts w:ascii="Arial" w:hAnsi="Arial" w:cs="Arial"/>
                <w:lang w:val="es-419"/>
              </w:rPr>
              <w:t>Descripción: (Digite una breve descripción)</w:t>
            </w:r>
          </w:p>
        </w:tc>
      </w:tr>
      <w:tr w:rsidR="0052157D" w:rsidRPr="00D257A4" w:rsidTr="00D257A4">
        <w:trPr>
          <w:trHeight w:val="4480"/>
        </w:trPr>
        <w:tc>
          <w:tcPr>
            <w:tcW w:w="4533" w:type="dxa"/>
          </w:tcPr>
          <w:p w:rsidR="0052157D" w:rsidRPr="00D257A4" w:rsidRDefault="0052157D" w:rsidP="00184B00">
            <w:pPr>
              <w:jc w:val="both"/>
              <w:rPr>
                <w:rFonts w:ascii="Arial" w:hAnsi="Arial" w:cs="Arial"/>
                <w:lang w:val="es-419"/>
              </w:rPr>
            </w:pPr>
            <w:r w:rsidRPr="00D257A4">
              <w:rPr>
                <w:rFonts w:ascii="Arial" w:eastAsia="Times New Roman" w:hAnsi="Arial" w:cs="Arial"/>
                <w:color w:val="000000"/>
                <w:lang w:eastAsia="es-CO"/>
              </w:rPr>
              <w:t>( )</w:t>
            </w:r>
          </w:p>
        </w:tc>
        <w:tc>
          <w:tcPr>
            <w:tcW w:w="4533" w:type="dxa"/>
          </w:tcPr>
          <w:p w:rsidR="0052157D" w:rsidRPr="00D257A4" w:rsidRDefault="0052157D" w:rsidP="00184B00">
            <w:pPr>
              <w:jc w:val="both"/>
              <w:rPr>
                <w:rFonts w:ascii="Arial" w:hAnsi="Arial" w:cs="Arial"/>
                <w:lang w:val="es-419"/>
              </w:rPr>
            </w:pPr>
            <w:r w:rsidRPr="00D257A4">
              <w:rPr>
                <w:rFonts w:ascii="Arial" w:eastAsia="Times New Roman" w:hAnsi="Arial" w:cs="Arial"/>
                <w:color w:val="000000"/>
                <w:lang w:eastAsia="es-CO"/>
              </w:rPr>
              <w:t>( )</w:t>
            </w:r>
          </w:p>
        </w:tc>
      </w:tr>
      <w:tr w:rsidR="0052157D" w:rsidRPr="00D257A4" w:rsidTr="00184B00">
        <w:trPr>
          <w:trHeight w:val="467"/>
        </w:trPr>
        <w:tc>
          <w:tcPr>
            <w:tcW w:w="4533" w:type="dxa"/>
          </w:tcPr>
          <w:p w:rsidR="0052157D" w:rsidRPr="00D257A4" w:rsidRDefault="0052157D" w:rsidP="00184B00">
            <w:pPr>
              <w:jc w:val="both"/>
              <w:rPr>
                <w:rFonts w:ascii="Arial" w:hAnsi="Arial" w:cs="Arial"/>
                <w:lang w:val="es-419"/>
              </w:rPr>
            </w:pPr>
            <w:r w:rsidRPr="00D257A4">
              <w:rPr>
                <w:rFonts w:ascii="Arial" w:hAnsi="Arial" w:cs="Arial"/>
                <w:lang w:val="es-419"/>
              </w:rPr>
              <w:t>Descripción: (Digite una breve descripción)</w:t>
            </w:r>
          </w:p>
        </w:tc>
        <w:tc>
          <w:tcPr>
            <w:tcW w:w="4533" w:type="dxa"/>
          </w:tcPr>
          <w:p w:rsidR="0052157D" w:rsidRPr="00D257A4" w:rsidRDefault="0052157D" w:rsidP="00184B00">
            <w:pPr>
              <w:jc w:val="both"/>
              <w:rPr>
                <w:rFonts w:ascii="Arial" w:hAnsi="Arial" w:cs="Arial"/>
                <w:lang w:val="es-419"/>
              </w:rPr>
            </w:pPr>
            <w:r w:rsidRPr="00D257A4">
              <w:rPr>
                <w:rFonts w:ascii="Arial" w:hAnsi="Arial" w:cs="Arial"/>
                <w:lang w:val="es-419"/>
              </w:rPr>
              <w:t>Descripción: (Digite una breve descripción)</w:t>
            </w:r>
          </w:p>
        </w:tc>
      </w:tr>
      <w:tr w:rsidR="0052157D" w:rsidRPr="00D257A4" w:rsidTr="00D257A4">
        <w:trPr>
          <w:trHeight w:val="4454"/>
        </w:trPr>
        <w:tc>
          <w:tcPr>
            <w:tcW w:w="4533" w:type="dxa"/>
          </w:tcPr>
          <w:p w:rsidR="0052157D" w:rsidRPr="00D257A4" w:rsidRDefault="0052157D" w:rsidP="00184B00">
            <w:pPr>
              <w:jc w:val="both"/>
              <w:rPr>
                <w:rFonts w:ascii="Arial" w:hAnsi="Arial" w:cs="Arial"/>
                <w:lang w:val="es-419"/>
              </w:rPr>
            </w:pPr>
            <w:r w:rsidRPr="00D257A4">
              <w:rPr>
                <w:rFonts w:ascii="Arial" w:eastAsia="Times New Roman" w:hAnsi="Arial" w:cs="Arial"/>
                <w:color w:val="000000"/>
                <w:lang w:eastAsia="es-CO"/>
              </w:rPr>
              <w:lastRenderedPageBreak/>
              <w:t>( )</w:t>
            </w:r>
          </w:p>
        </w:tc>
        <w:tc>
          <w:tcPr>
            <w:tcW w:w="4533" w:type="dxa"/>
          </w:tcPr>
          <w:p w:rsidR="0052157D" w:rsidRPr="00D257A4" w:rsidRDefault="0052157D" w:rsidP="00184B00">
            <w:pPr>
              <w:jc w:val="both"/>
              <w:rPr>
                <w:rFonts w:ascii="Arial" w:hAnsi="Arial" w:cs="Arial"/>
                <w:lang w:val="es-419"/>
              </w:rPr>
            </w:pPr>
            <w:r w:rsidRPr="00D257A4">
              <w:rPr>
                <w:rFonts w:ascii="Arial" w:eastAsia="Times New Roman" w:hAnsi="Arial" w:cs="Arial"/>
                <w:color w:val="000000"/>
                <w:lang w:eastAsia="es-CO"/>
              </w:rPr>
              <w:t>( )</w:t>
            </w:r>
          </w:p>
        </w:tc>
      </w:tr>
      <w:permEnd w:id="449281656"/>
    </w:tbl>
    <w:p w:rsidR="009E1A53" w:rsidRPr="00D257A4" w:rsidRDefault="009E1A53" w:rsidP="00C80E80">
      <w:pPr>
        <w:spacing w:after="0" w:line="240" w:lineRule="auto"/>
        <w:jc w:val="both"/>
        <w:rPr>
          <w:rFonts w:ascii="Arial" w:hAnsi="Arial" w:cs="Arial"/>
        </w:rPr>
      </w:pPr>
    </w:p>
    <w:p w:rsidR="00C80E80" w:rsidRPr="00D257A4" w:rsidRDefault="00C80E80" w:rsidP="00C80E8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257A4">
        <w:rPr>
          <w:rFonts w:ascii="Arial" w:hAnsi="Arial" w:cs="Arial"/>
          <w:b/>
        </w:rPr>
        <w:t>INFORME JURÍDICO:</w:t>
      </w:r>
    </w:p>
    <w:p w:rsidR="00C80E80" w:rsidRPr="00D257A4" w:rsidRDefault="00C80E80" w:rsidP="00C80E80">
      <w:pPr>
        <w:spacing w:after="0" w:line="240" w:lineRule="auto"/>
        <w:jc w:val="both"/>
        <w:rPr>
          <w:rFonts w:ascii="Arial" w:hAnsi="Arial" w:cs="Arial"/>
        </w:rPr>
      </w:pPr>
    </w:p>
    <w:p w:rsidR="00D257A4" w:rsidRPr="00D257A4" w:rsidRDefault="00C80E80" w:rsidP="00C80E80">
      <w:pPr>
        <w:spacing w:after="0" w:line="240" w:lineRule="auto"/>
        <w:jc w:val="both"/>
        <w:rPr>
          <w:rFonts w:ascii="Arial" w:hAnsi="Arial" w:cs="Arial"/>
        </w:rPr>
      </w:pPr>
      <w:permStart w:id="420218206" w:edGrp="everyone"/>
      <w:r w:rsidRPr="00D257A4">
        <w:rPr>
          <w:rFonts w:ascii="Arial" w:hAnsi="Arial" w:cs="Arial"/>
        </w:rPr>
        <w:t>El supervisor debe dejar constancia si en la ejecución del contrato y específicamente para el periodo del informe de supervisión se presentaron situaciones de tipo jurídico como: proceso sancionatorio, derecho de contradicción; multas, sanciones, cláusula penal, declaración de la caducidad o incumplimiento y la publicación de dichos actos administrativos ante las entidades competentes según cada caso</w:t>
      </w:r>
      <w:permEnd w:id="420218206"/>
    </w:p>
    <w:p w:rsidR="00C80E80" w:rsidRPr="00D257A4" w:rsidRDefault="00C80E80" w:rsidP="00C80E80">
      <w:pPr>
        <w:spacing w:after="0" w:line="240" w:lineRule="auto"/>
        <w:jc w:val="both"/>
        <w:rPr>
          <w:rFonts w:ascii="Arial" w:hAnsi="Arial" w:cs="Arial"/>
        </w:rPr>
      </w:pPr>
    </w:p>
    <w:p w:rsidR="0052157D" w:rsidRPr="00D257A4" w:rsidRDefault="00C80E80" w:rsidP="0052157D">
      <w:pPr>
        <w:ind w:left="1"/>
        <w:jc w:val="both"/>
        <w:rPr>
          <w:rFonts w:ascii="Arial" w:hAnsi="Arial" w:cs="Arial"/>
        </w:rPr>
      </w:pPr>
      <w:r w:rsidRPr="00D257A4">
        <w:rPr>
          <w:rFonts w:ascii="Arial" w:hAnsi="Arial" w:cs="Arial"/>
        </w:rPr>
        <w:t>Una vez evidenciado el avance técnico, administrativo, estado físico y jurídico señalado en el contrato, el suscrito Supervisor deja constancia de la veracidad de lo plasmado en el presente informe.</w:t>
      </w:r>
    </w:p>
    <w:p w:rsidR="00C80E80" w:rsidRDefault="00F60DC4" w:rsidP="00C80E80">
      <w:pPr>
        <w:pStyle w:val="Sangradetextonormal"/>
        <w:spacing w:after="0"/>
        <w:ind w:left="0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 xml:space="preserve">Se deja constancia de la veracidad de todos lo expresado en el presente informe por parte de: </w:t>
      </w:r>
    </w:p>
    <w:p w:rsidR="00F60DC4" w:rsidRDefault="00F60DC4" w:rsidP="00C80E80">
      <w:pPr>
        <w:pStyle w:val="Sangradetextonormal"/>
        <w:spacing w:after="0"/>
        <w:ind w:left="0"/>
        <w:jc w:val="both"/>
        <w:rPr>
          <w:rFonts w:ascii="Arial" w:hAnsi="Arial" w:cs="Arial"/>
          <w:iCs/>
          <w:sz w:val="22"/>
          <w:szCs w:val="22"/>
        </w:rPr>
      </w:pPr>
    </w:p>
    <w:p w:rsidR="00F60DC4" w:rsidRDefault="00F60DC4" w:rsidP="00C80E80">
      <w:pPr>
        <w:pStyle w:val="Sangradetextonormal"/>
        <w:spacing w:after="0"/>
        <w:ind w:left="0"/>
        <w:jc w:val="both"/>
        <w:rPr>
          <w:rFonts w:ascii="Arial" w:hAnsi="Arial" w:cs="Arial"/>
          <w:iCs/>
          <w:sz w:val="22"/>
          <w:szCs w:val="22"/>
        </w:rPr>
      </w:pPr>
    </w:p>
    <w:p w:rsidR="00F60DC4" w:rsidRPr="00D257A4" w:rsidRDefault="00F60DC4" w:rsidP="00C80E80">
      <w:pPr>
        <w:pStyle w:val="Sangradetextonormal"/>
        <w:spacing w:after="0"/>
        <w:ind w:left="0"/>
        <w:jc w:val="both"/>
        <w:rPr>
          <w:rFonts w:ascii="Arial" w:hAnsi="Arial" w:cs="Arial"/>
          <w:iCs/>
          <w:sz w:val="22"/>
          <w:szCs w:val="22"/>
        </w:rPr>
      </w:pPr>
    </w:p>
    <w:p w:rsidR="004B184E" w:rsidRPr="00D257A4" w:rsidRDefault="004B184E" w:rsidP="00C80E80">
      <w:pPr>
        <w:pStyle w:val="Sangradetextonormal"/>
        <w:spacing w:after="0"/>
        <w:ind w:left="0"/>
        <w:jc w:val="both"/>
        <w:rPr>
          <w:rFonts w:ascii="Arial" w:hAnsi="Arial" w:cs="Arial"/>
          <w:iCs/>
          <w:sz w:val="22"/>
          <w:szCs w:val="22"/>
        </w:rPr>
      </w:pPr>
    </w:p>
    <w:p w:rsidR="00C80E80" w:rsidRPr="00D257A4" w:rsidRDefault="00C80E80" w:rsidP="00C80E80">
      <w:pPr>
        <w:pStyle w:val="Sangradetextonormal"/>
        <w:spacing w:after="0"/>
        <w:ind w:left="0"/>
        <w:jc w:val="both"/>
        <w:rPr>
          <w:rFonts w:ascii="Arial" w:hAnsi="Arial" w:cs="Arial"/>
          <w:iCs/>
          <w:sz w:val="22"/>
          <w:szCs w:val="22"/>
        </w:rPr>
      </w:pPr>
    </w:p>
    <w:p w:rsidR="00C80E80" w:rsidRPr="00D257A4" w:rsidRDefault="00C80E80" w:rsidP="00FF1DF4">
      <w:pPr>
        <w:tabs>
          <w:tab w:val="left" w:pos="5103"/>
        </w:tabs>
        <w:spacing w:after="0" w:line="240" w:lineRule="auto"/>
        <w:jc w:val="both"/>
        <w:rPr>
          <w:rFonts w:ascii="Arial" w:hAnsi="Arial" w:cs="Arial"/>
          <w:lang w:val="es-MX"/>
        </w:rPr>
      </w:pPr>
      <w:permStart w:id="794953181" w:edGrp="everyone"/>
      <w:r w:rsidRPr="00D257A4">
        <w:rPr>
          <w:rFonts w:ascii="Arial" w:hAnsi="Arial" w:cs="Arial"/>
        </w:rPr>
        <w:t>Digite nombres y apellidos del supervisor</w:t>
      </w:r>
      <w:permEnd w:id="794953181"/>
      <w:r w:rsidR="00FF1DF4">
        <w:rPr>
          <w:rFonts w:ascii="Arial" w:hAnsi="Arial" w:cs="Arial"/>
        </w:rPr>
        <w:t xml:space="preserve"> </w:t>
      </w:r>
      <w:r w:rsidR="00FF1DF4">
        <w:rPr>
          <w:rFonts w:ascii="Arial" w:hAnsi="Arial" w:cs="Arial"/>
        </w:rPr>
        <w:tab/>
        <w:t xml:space="preserve"> </w:t>
      </w:r>
      <w:permStart w:id="1686048520" w:edGrp="everyone"/>
      <w:r w:rsidR="00FF1DF4" w:rsidRPr="00D257A4">
        <w:rPr>
          <w:rFonts w:ascii="Arial" w:hAnsi="Arial" w:cs="Arial"/>
        </w:rPr>
        <w:t xml:space="preserve">Digite nombres y apellidos del </w:t>
      </w:r>
      <w:r w:rsidR="00FF1DF4">
        <w:rPr>
          <w:rFonts w:ascii="Arial" w:hAnsi="Arial" w:cs="Arial"/>
        </w:rPr>
        <w:t>ap</w:t>
      </w:r>
      <w:r w:rsidR="00FF1DF4" w:rsidRPr="00D257A4">
        <w:rPr>
          <w:rFonts w:ascii="Arial" w:hAnsi="Arial" w:cs="Arial"/>
        </w:rPr>
        <w:t>oyo</w:t>
      </w:r>
      <w:permEnd w:id="1686048520"/>
    </w:p>
    <w:p w:rsidR="00C80E80" w:rsidRPr="00D257A4" w:rsidRDefault="00C80E80" w:rsidP="00FF1DF4">
      <w:pPr>
        <w:pStyle w:val="Sangradetextonormal"/>
        <w:tabs>
          <w:tab w:val="left" w:pos="3686"/>
          <w:tab w:val="left" w:pos="5103"/>
          <w:tab w:val="left" w:pos="5670"/>
        </w:tabs>
        <w:spacing w:after="0"/>
        <w:ind w:left="0"/>
        <w:jc w:val="both"/>
        <w:rPr>
          <w:rFonts w:ascii="Arial" w:hAnsi="Arial" w:cs="Arial"/>
          <w:sz w:val="22"/>
          <w:szCs w:val="22"/>
          <w:lang w:val="es-MX"/>
        </w:rPr>
      </w:pPr>
      <w:permStart w:id="329481704" w:edGrp="everyone"/>
      <w:r w:rsidRPr="00D257A4">
        <w:rPr>
          <w:rFonts w:ascii="Arial" w:hAnsi="Arial" w:cs="Arial"/>
          <w:sz w:val="22"/>
          <w:szCs w:val="22"/>
          <w:lang w:val="es-MX"/>
        </w:rPr>
        <w:t xml:space="preserve">Supervisor </w:t>
      </w:r>
      <w:r w:rsidR="005E2627">
        <w:rPr>
          <w:rFonts w:ascii="Arial" w:hAnsi="Arial" w:cs="Arial"/>
          <w:sz w:val="22"/>
          <w:szCs w:val="22"/>
          <w:lang w:val="es-MX"/>
        </w:rPr>
        <w:t xml:space="preserve"> </w:t>
      </w:r>
      <w:permEnd w:id="329481704"/>
      <w:r w:rsidR="005E2627">
        <w:rPr>
          <w:rFonts w:ascii="Arial" w:hAnsi="Arial" w:cs="Arial"/>
          <w:sz w:val="22"/>
          <w:szCs w:val="22"/>
          <w:lang w:val="es-MX"/>
        </w:rPr>
        <w:tab/>
      </w:r>
      <w:r w:rsidR="005E2627">
        <w:rPr>
          <w:rFonts w:ascii="Arial" w:hAnsi="Arial" w:cs="Arial"/>
          <w:sz w:val="22"/>
          <w:szCs w:val="22"/>
          <w:lang w:val="es-MX"/>
        </w:rPr>
        <w:tab/>
      </w:r>
      <w:permStart w:id="1862229551" w:edGrp="everyone"/>
      <w:r w:rsidR="005E2627">
        <w:rPr>
          <w:rFonts w:ascii="Arial" w:hAnsi="Arial" w:cs="Arial"/>
          <w:sz w:val="22"/>
          <w:szCs w:val="22"/>
          <w:lang w:val="es-MX"/>
        </w:rPr>
        <w:t>Apoyo a la supervis</w:t>
      </w:r>
      <w:r w:rsidR="00FF1DF4">
        <w:rPr>
          <w:rFonts w:ascii="Arial" w:hAnsi="Arial" w:cs="Arial"/>
          <w:sz w:val="22"/>
          <w:szCs w:val="22"/>
          <w:lang w:val="es-MX"/>
        </w:rPr>
        <w:t>ión</w:t>
      </w:r>
      <w:permEnd w:id="1862229551"/>
    </w:p>
    <w:p w:rsidR="00C80E80" w:rsidRPr="00D257A4" w:rsidRDefault="00591786" w:rsidP="00C80E8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70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</w:rPr>
      </w:pPr>
      <w:permStart w:id="441596074" w:edGrp="everyone"/>
      <w:r w:rsidRPr="00D257A4">
        <w:rPr>
          <w:rFonts w:ascii="Arial" w:hAnsi="Arial" w:cs="Arial"/>
        </w:rPr>
        <w:t xml:space="preserve">{{secretaria}}</w:t>
      </w:r>
      <w:r w:rsidR="00C80E80" w:rsidRPr="00D257A4">
        <w:rPr>
          <w:rFonts w:ascii="Arial" w:hAnsi="Arial" w:cs="Arial"/>
        </w:rPr>
        <w:t/>
      </w:r>
      <w:permEnd w:id="441596074"/>
    </w:p>
    <w:sectPr w:rsidR="00C80E80" w:rsidRPr="00D257A4" w:rsidSect="00662E7E">
      <w:headerReference w:type="default" r:id="rId14"/>
      <w:footerReference w:type="default" r:id="rId15"/>
      <w:pgSz w:w="12240" w:h="15840" w:code="1"/>
      <w:pgMar w:top="2268" w:right="1418" w:bottom="1134" w:left="1531" w:header="113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4B00" w:rsidRDefault="00184B00" w:rsidP="005838D1">
      <w:r>
        <w:separator/>
      </w:r>
    </w:p>
  </w:endnote>
  <w:endnote w:type="continuationSeparator" w:id="0">
    <w:p w:rsidR="00184B00" w:rsidRDefault="00184B00" w:rsidP="00583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B00" w:rsidRPr="00CF7403" w:rsidRDefault="00184B00" w:rsidP="001469D6">
    <w:pPr>
      <w:pStyle w:val="Piedepgina"/>
      <w:spacing w:after="0" w:line="240" w:lineRule="auto"/>
      <w:jc w:val="right"/>
      <w:rPr>
        <w:rFonts w:ascii="Arial" w:hAnsi="Arial" w:cs="Arial"/>
        <w:sz w:val="16"/>
        <w:szCs w:val="16"/>
      </w:rPr>
    </w:pPr>
    <w:r w:rsidRPr="00CF7403">
      <w:rPr>
        <w:rFonts w:ascii="Arial" w:hAnsi="Arial" w:cs="Arial"/>
        <w:sz w:val="16"/>
        <w:szCs w:val="16"/>
      </w:rPr>
      <w:t xml:space="preserve">Página </w:t>
    </w:r>
    <w:r w:rsidRPr="00CF7403">
      <w:rPr>
        <w:rFonts w:ascii="Arial" w:hAnsi="Arial" w:cs="Arial"/>
        <w:sz w:val="16"/>
        <w:szCs w:val="16"/>
      </w:rPr>
      <w:fldChar w:fldCharType="begin"/>
    </w:r>
    <w:r w:rsidRPr="00CF7403">
      <w:rPr>
        <w:rFonts w:ascii="Arial" w:hAnsi="Arial" w:cs="Arial"/>
        <w:sz w:val="16"/>
        <w:szCs w:val="16"/>
      </w:rPr>
      <w:instrText xml:space="preserve"> PAGE </w:instrText>
    </w:r>
    <w:r w:rsidRPr="00CF7403">
      <w:rPr>
        <w:rFonts w:ascii="Arial" w:hAnsi="Arial" w:cs="Arial"/>
        <w:sz w:val="16"/>
        <w:szCs w:val="16"/>
      </w:rPr>
      <w:fldChar w:fldCharType="separate"/>
    </w:r>
    <w:r w:rsidR="00CE498E">
      <w:rPr>
        <w:rFonts w:ascii="Arial" w:hAnsi="Arial" w:cs="Arial"/>
        <w:noProof/>
        <w:sz w:val="16"/>
        <w:szCs w:val="16"/>
      </w:rPr>
      <w:t>2</w:t>
    </w:r>
    <w:r w:rsidRPr="00CF7403">
      <w:rPr>
        <w:rFonts w:ascii="Arial" w:hAnsi="Arial" w:cs="Arial"/>
        <w:sz w:val="16"/>
        <w:szCs w:val="16"/>
      </w:rPr>
      <w:fldChar w:fldCharType="end"/>
    </w:r>
    <w:r w:rsidRPr="00CF7403">
      <w:rPr>
        <w:rFonts w:ascii="Arial" w:hAnsi="Arial" w:cs="Arial"/>
        <w:sz w:val="16"/>
        <w:szCs w:val="16"/>
      </w:rPr>
      <w:t xml:space="preserve"> de </w:t>
    </w:r>
    <w:r w:rsidRPr="00CF7403">
      <w:rPr>
        <w:rFonts w:ascii="Arial" w:hAnsi="Arial" w:cs="Arial"/>
        <w:sz w:val="16"/>
        <w:szCs w:val="16"/>
      </w:rPr>
      <w:fldChar w:fldCharType="begin"/>
    </w:r>
    <w:r w:rsidRPr="00CF7403">
      <w:rPr>
        <w:rFonts w:ascii="Arial" w:hAnsi="Arial" w:cs="Arial"/>
        <w:sz w:val="16"/>
        <w:szCs w:val="16"/>
      </w:rPr>
      <w:instrText xml:space="preserve"> NUMPAGES </w:instrText>
    </w:r>
    <w:r w:rsidRPr="00CF7403">
      <w:rPr>
        <w:rFonts w:ascii="Arial" w:hAnsi="Arial" w:cs="Arial"/>
        <w:sz w:val="16"/>
        <w:szCs w:val="16"/>
      </w:rPr>
      <w:fldChar w:fldCharType="separate"/>
    </w:r>
    <w:r w:rsidR="00CE498E">
      <w:rPr>
        <w:rFonts w:ascii="Arial" w:hAnsi="Arial" w:cs="Arial"/>
        <w:noProof/>
        <w:sz w:val="16"/>
        <w:szCs w:val="16"/>
      </w:rPr>
      <w:t>11</w:t>
    </w:r>
    <w:r w:rsidRPr="00CF7403">
      <w:rPr>
        <w:rFonts w:ascii="Arial" w:hAnsi="Arial" w:cs="Arial"/>
        <w:sz w:val="16"/>
        <w:szCs w:val="16"/>
      </w:rPr>
      <w:fldChar w:fldCharType="end"/>
    </w:r>
  </w:p>
  <w:p w:rsidR="00184B00" w:rsidRDefault="00184B00" w:rsidP="001469D6">
    <w:pPr>
      <w:pStyle w:val="Piedepgina"/>
      <w:tabs>
        <w:tab w:val="left" w:pos="8460"/>
      </w:tabs>
      <w:spacing w:after="0" w:line="240" w:lineRule="auto"/>
      <w:jc w:val="right"/>
      <w:rPr>
        <w:rFonts w:ascii="Arial Narrow" w:hAnsi="Arial Narrow"/>
        <w:sz w:val="16"/>
        <w:szCs w:val="16"/>
      </w:rPr>
    </w:pPr>
    <w:r>
      <w:rPr>
        <w:rFonts w:ascii="Arial Narrow" w:hAnsi="Arial Narrow"/>
        <w:sz w:val="16"/>
        <w:szCs w:val="16"/>
      </w:rPr>
      <w:t>________________________________________________________________________________________________________________</w:t>
    </w:r>
  </w:p>
  <w:p w:rsidR="00184B00" w:rsidRPr="00592B66" w:rsidRDefault="00184B00" w:rsidP="001469D6">
    <w:pPr>
      <w:pStyle w:val="Piedepgina"/>
      <w:tabs>
        <w:tab w:val="left" w:pos="8460"/>
      </w:tabs>
      <w:spacing w:after="0" w:line="240" w:lineRule="auto"/>
      <w:jc w:val="right"/>
      <w:rPr>
        <w:rFonts w:ascii="Arial Narrow" w:hAnsi="Arial Narrow"/>
        <w:sz w:val="16"/>
        <w:szCs w:val="16"/>
      </w:rPr>
    </w:pPr>
    <w:r w:rsidRPr="00592B66">
      <w:rPr>
        <w:rFonts w:ascii="Arial Narrow" w:hAnsi="Arial Narrow"/>
        <w:sz w:val="16"/>
        <w:szCs w:val="16"/>
      </w:rPr>
      <w:t xml:space="preserve">Centro Administrativo </w:t>
    </w:r>
    <w:r>
      <w:rPr>
        <w:rFonts w:ascii="Arial Narrow" w:hAnsi="Arial Narrow"/>
        <w:sz w:val="16"/>
        <w:szCs w:val="16"/>
      </w:rPr>
      <w:t>Distrital – CAD</w:t>
    </w:r>
    <w:r w:rsidRPr="00592B66">
      <w:rPr>
        <w:rFonts w:ascii="Arial Narrow" w:hAnsi="Arial Narrow"/>
        <w:sz w:val="16"/>
        <w:szCs w:val="16"/>
      </w:rPr>
      <w:t xml:space="preserve"> – Calle 44 No. 52 – 165</w:t>
    </w:r>
  </w:p>
  <w:p w:rsidR="00184B00" w:rsidRDefault="00184B00" w:rsidP="001469D6">
    <w:pPr>
      <w:pStyle w:val="Piedepgina"/>
      <w:spacing w:after="0" w:line="240" w:lineRule="auto"/>
      <w:jc w:val="right"/>
      <w:rPr>
        <w:rFonts w:ascii="Arial Narrow" w:hAnsi="Arial Narrow"/>
        <w:sz w:val="16"/>
        <w:szCs w:val="16"/>
      </w:rPr>
    </w:pPr>
    <w:r w:rsidRPr="00592B66">
      <w:rPr>
        <w:rFonts w:ascii="Arial Narrow" w:hAnsi="Arial Narrow"/>
        <w:sz w:val="16"/>
        <w:szCs w:val="16"/>
      </w:rPr>
      <w:t xml:space="preserve">Línea Única de Atención a la Ciudadanía </w:t>
    </w:r>
    <w:r>
      <w:rPr>
        <w:rFonts w:ascii="Arial Narrow" w:hAnsi="Arial Narrow"/>
        <w:sz w:val="16"/>
        <w:szCs w:val="16"/>
      </w:rPr>
      <w:t>604 385 55 55</w:t>
    </w:r>
  </w:p>
  <w:p w:rsidR="00184B00" w:rsidRPr="00592B66" w:rsidRDefault="00184B00" w:rsidP="001469D6">
    <w:pPr>
      <w:pStyle w:val="Piedepgina"/>
      <w:spacing w:after="0" w:line="240" w:lineRule="auto"/>
      <w:jc w:val="right"/>
      <w:rPr>
        <w:rFonts w:ascii="Arial Narrow" w:hAnsi="Arial Narrow"/>
        <w:sz w:val="16"/>
        <w:szCs w:val="16"/>
      </w:rPr>
    </w:pPr>
    <w:r>
      <w:rPr>
        <w:rFonts w:ascii="Arial Narrow" w:hAnsi="Arial Narrow"/>
        <w:sz w:val="16"/>
        <w:szCs w:val="16"/>
      </w:rPr>
      <w:t xml:space="preserve">Conmuetador: 604 385 55 55 </w:t>
    </w:r>
  </w:p>
  <w:p w:rsidR="00184B00" w:rsidRPr="00592B66" w:rsidRDefault="00184B00" w:rsidP="001469D6">
    <w:pPr>
      <w:pStyle w:val="Piedepgina"/>
      <w:spacing w:after="0" w:line="240" w:lineRule="auto"/>
      <w:jc w:val="right"/>
      <w:rPr>
        <w:rFonts w:ascii="Arial Narrow" w:hAnsi="Arial Narrow"/>
        <w:sz w:val="16"/>
        <w:szCs w:val="16"/>
      </w:rPr>
    </w:pPr>
    <w:r w:rsidRPr="00592B66">
      <w:rPr>
        <w:rFonts w:ascii="Arial Narrow" w:hAnsi="Arial Narrow"/>
        <w:sz w:val="16"/>
        <w:szCs w:val="16"/>
      </w:rPr>
      <w:t>www.medellin.gov.co</w:t>
    </w:r>
  </w:p>
  <w:p w:rsidR="00184B00" w:rsidRPr="00C37940" w:rsidRDefault="00184B00" w:rsidP="001469D6">
    <w:pPr>
      <w:pStyle w:val="Piedepgina"/>
      <w:spacing w:after="0" w:line="240" w:lineRule="auto"/>
      <w:jc w:val="right"/>
      <w:rPr>
        <w:rFonts w:ascii="Arial Narrow" w:hAnsi="Arial Narrow"/>
      </w:rPr>
    </w:pPr>
    <w:r>
      <w:rPr>
        <w:rFonts w:ascii="Arial Narrow" w:hAnsi="Arial Narrow"/>
        <w:sz w:val="16"/>
        <w:szCs w:val="16"/>
      </w:rPr>
      <w:t xml:space="preserve">Distrito Especial de Ciencia, Tecnología e Innovación de </w:t>
    </w:r>
    <w:r w:rsidRPr="00592B66">
      <w:rPr>
        <w:rFonts w:ascii="Arial Narrow" w:hAnsi="Arial Narrow"/>
        <w:sz w:val="16"/>
        <w:szCs w:val="16"/>
      </w:rPr>
      <w:t>Medellín - Colombia</w:t>
    </w:r>
  </w:p>
  <w:p w:rsidR="00184B00" w:rsidRDefault="00184B00" w:rsidP="00EA453C">
    <w:pPr>
      <w:pStyle w:val="Piedepgina"/>
      <w:suppressAutoHyphens/>
      <w:ind w:left="284" w:hanging="284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4B00" w:rsidRDefault="00184B00" w:rsidP="005838D1">
      <w:r>
        <w:separator/>
      </w:r>
    </w:p>
  </w:footnote>
  <w:footnote w:type="continuationSeparator" w:id="0">
    <w:p w:rsidR="00184B00" w:rsidRDefault="00184B00" w:rsidP="005838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120" w:type="pct"/>
      <w:tblCellSpacing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69"/>
      <w:gridCol w:w="5583"/>
      <w:gridCol w:w="1746"/>
    </w:tblGrid>
    <w:tr w:rsidR="00184B00" w:rsidRPr="003A650D" w:rsidTr="009C2363">
      <w:trPr>
        <w:trHeight w:val="257"/>
        <w:tblCellSpacing w:w="0" w:type="dxa"/>
      </w:trPr>
      <w:tc>
        <w:tcPr>
          <w:tcW w:w="5000" w:type="pct"/>
          <w:gridSpan w:val="3"/>
          <w:tc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cBorders>
          <w:shd w:val="clear" w:color="auto" w:fill="009999"/>
          <w:vAlign w:val="center"/>
          <w:hideMark/>
        </w:tcPr>
        <w:p w:rsidR="00184B00" w:rsidRPr="00F342A4" w:rsidRDefault="00184B00" w:rsidP="009C2363">
          <w:pPr>
            <w:spacing w:after="0" w:line="240" w:lineRule="auto"/>
            <w:jc w:val="center"/>
            <w:rPr>
              <w:rFonts w:ascii="Arial" w:hAnsi="Arial" w:cs="Arial"/>
              <w:color w:val="000000"/>
              <w:sz w:val="16"/>
              <w:szCs w:val="16"/>
              <w:lang w:eastAsia="es-ES"/>
            </w:rPr>
          </w:pPr>
        </w:p>
      </w:tc>
    </w:tr>
    <w:tr w:rsidR="00184B00" w:rsidRPr="003A650D" w:rsidTr="00560294">
      <w:trPr>
        <w:trHeight w:val="678"/>
        <w:tblCellSpacing w:w="0" w:type="dxa"/>
      </w:trPr>
      <w:tc>
        <w:tcPr>
          <w:tcW w:w="1142" w:type="pct"/>
          <w:tc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cBorders>
          <w:vAlign w:val="center"/>
          <w:hideMark/>
        </w:tcPr>
        <w:p w:rsidR="00184B00" w:rsidRPr="003A650D" w:rsidRDefault="00184B00" w:rsidP="009C2363">
          <w:pPr>
            <w:spacing w:after="0" w:line="240" w:lineRule="auto"/>
            <w:jc w:val="center"/>
            <w:rPr>
              <w:rFonts w:ascii="Arial" w:hAnsi="Arial" w:cs="Arial"/>
              <w:color w:val="000000"/>
              <w:lang w:eastAsia="es-ES"/>
            </w:rPr>
          </w:pPr>
          <w:r>
            <w:rPr>
              <w:rFonts w:ascii="Arial" w:hAnsi="Arial" w:cs="Arial"/>
              <w:color w:val="000000"/>
              <w:lang w:eastAsia="es-ES"/>
            </w:rPr>
            <w:t>Cód. FO-ADMI-123</w:t>
          </w:r>
        </w:p>
      </w:tc>
      <w:tc>
        <w:tcPr>
          <w:tcW w:w="2939" w:type="pct"/>
          <w:vMerge w:val="restart"/>
          <w:tc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cBorders>
          <w:vAlign w:val="center"/>
          <w:hideMark/>
        </w:tcPr>
        <w:p w:rsidR="00184B00" w:rsidRDefault="00184B00" w:rsidP="009C2363">
          <w:pPr>
            <w:spacing w:after="0" w:line="240" w:lineRule="auto"/>
            <w:jc w:val="center"/>
            <w:rPr>
              <w:rFonts w:ascii="Arial" w:hAnsi="Arial" w:cs="Arial"/>
              <w:color w:val="009999"/>
              <w:lang w:eastAsia="es-ES"/>
            </w:rPr>
          </w:pPr>
          <w:r w:rsidRPr="003A650D">
            <w:rPr>
              <w:rFonts w:ascii="Arial" w:hAnsi="Arial" w:cs="Arial"/>
              <w:color w:val="009999"/>
              <w:lang w:eastAsia="es-ES"/>
            </w:rPr>
            <w:t>Formato</w:t>
          </w:r>
        </w:p>
        <w:p w:rsidR="00184B00" w:rsidRPr="003A650D" w:rsidRDefault="00184B00" w:rsidP="009C2363">
          <w:pPr>
            <w:spacing w:after="0" w:line="240" w:lineRule="auto"/>
            <w:jc w:val="center"/>
            <w:rPr>
              <w:rFonts w:ascii="Arial" w:hAnsi="Arial" w:cs="Arial"/>
              <w:color w:val="009999"/>
              <w:lang w:eastAsia="es-ES"/>
            </w:rPr>
          </w:pPr>
          <w:r w:rsidRPr="003A650D">
            <w:rPr>
              <w:rFonts w:ascii="Arial" w:hAnsi="Arial" w:cs="Arial"/>
              <w:b/>
              <w:bCs/>
              <w:color w:val="009999"/>
              <w:lang w:eastAsia="es-ES"/>
            </w:rPr>
            <w:t>FO-AD</w:t>
          </w:r>
          <w:r>
            <w:rPr>
              <w:rFonts w:ascii="Arial" w:hAnsi="Arial" w:cs="Arial"/>
              <w:b/>
              <w:bCs/>
              <w:color w:val="009999"/>
              <w:lang w:eastAsia="es-ES"/>
            </w:rPr>
            <w:t xml:space="preserve">MI </w:t>
          </w:r>
          <w:r w:rsidRPr="00F342A4">
            <w:rPr>
              <w:rFonts w:ascii="Arial" w:hAnsi="Arial" w:cs="Arial"/>
              <w:b/>
              <w:bCs/>
              <w:color w:val="009999"/>
              <w:lang w:eastAsia="es-ES"/>
            </w:rPr>
            <w:t>Informe de Supervisión de Contrato de Arrendamiento de Bien Inmueble</w:t>
          </w:r>
        </w:p>
      </w:tc>
      <w:tc>
        <w:tcPr>
          <w:tcW w:w="918" w:type="pct"/>
          <w:vMerge w:val="restart"/>
          <w:tc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cBorders>
          <w:vAlign w:val="center"/>
          <w:hideMark/>
        </w:tcPr>
        <w:p w:rsidR="00184B00" w:rsidRPr="003A650D" w:rsidRDefault="005E2627" w:rsidP="009C2363">
          <w:pPr>
            <w:spacing w:after="0" w:line="240" w:lineRule="auto"/>
            <w:jc w:val="center"/>
            <w:rPr>
              <w:rFonts w:ascii="Arial" w:hAnsi="Arial" w:cs="Arial"/>
              <w:color w:val="000000"/>
              <w:lang w:eastAsia="es-ES"/>
            </w:rPr>
          </w:pPr>
          <w:r>
            <w:rPr>
              <w:rFonts w:ascii="Arial" w:eastAsia="Times New Roman" w:hAnsi="Arial" w:cs="Arial"/>
              <w:noProof/>
              <w:color w:val="000000"/>
              <w:sz w:val="20"/>
              <w:szCs w:val="20"/>
              <w:lang w:eastAsia="es-CO"/>
            </w:rPr>
            <w:drawing>
              <wp:inline distT="0" distB="0" distL="0" distR="0" wp14:anchorId="24CE79FA" wp14:editId="202A25BE">
                <wp:extent cx="1075403" cy="6667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1304" cy="67040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184B00" w:rsidRPr="003A650D" w:rsidTr="009C2363">
      <w:trPr>
        <w:trHeight w:val="343"/>
        <w:tblCellSpacing w:w="0" w:type="dxa"/>
      </w:trPr>
      <w:tc>
        <w:tcPr>
          <w:tcW w:w="1142" w:type="pct"/>
          <w:tc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cBorders>
          <w:vAlign w:val="center"/>
          <w:hideMark/>
        </w:tcPr>
        <w:p w:rsidR="00184B00" w:rsidRPr="003A650D" w:rsidRDefault="005E2627" w:rsidP="009C2363">
          <w:pPr>
            <w:spacing w:after="0" w:line="240" w:lineRule="auto"/>
            <w:jc w:val="center"/>
            <w:rPr>
              <w:rFonts w:ascii="Arial" w:hAnsi="Arial" w:cs="Arial"/>
              <w:color w:val="000000"/>
              <w:lang w:eastAsia="es-ES"/>
            </w:rPr>
          </w:pPr>
          <w:r>
            <w:rPr>
              <w:rFonts w:ascii="Arial" w:hAnsi="Arial" w:cs="Arial"/>
              <w:color w:val="000000"/>
              <w:lang w:eastAsia="es-ES"/>
            </w:rPr>
            <w:t>Versión. 7</w:t>
          </w:r>
        </w:p>
      </w:tc>
      <w:tc>
        <w:tcPr>
          <w:tcW w:w="2939" w:type="pct"/>
          <w:vMerge/>
          <w:tc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cBorders>
          <w:vAlign w:val="center"/>
          <w:hideMark/>
        </w:tcPr>
        <w:p w:rsidR="00184B00" w:rsidRPr="003A650D" w:rsidRDefault="00184B00" w:rsidP="009C2363">
          <w:pPr>
            <w:spacing w:after="0" w:line="240" w:lineRule="auto"/>
            <w:jc w:val="center"/>
            <w:rPr>
              <w:rFonts w:ascii="Arial" w:hAnsi="Arial" w:cs="Arial"/>
              <w:color w:val="009999"/>
              <w:lang w:eastAsia="es-ES"/>
            </w:rPr>
          </w:pPr>
        </w:p>
      </w:tc>
      <w:tc>
        <w:tcPr>
          <w:tcW w:w="918" w:type="pct"/>
          <w:vMerge/>
          <w:tc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cBorders>
          <w:vAlign w:val="center"/>
          <w:hideMark/>
        </w:tcPr>
        <w:p w:rsidR="00184B00" w:rsidRPr="003A650D" w:rsidRDefault="00184B00" w:rsidP="009C2363">
          <w:pPr>
            <w:spacing w:after="0" w:line="240" w:lineRule="auto"/>
            <w:jc w:val="center"/>
            <w:rPr>
              <w:rFonts w:ascii="Arial" w:hAnsi="Arial" w:cs="Arial"/>
              <w:color w:val="000000"/>
              <w:lang w:eastAsia="es-ES"/>
            </w:rPr>
          </w:pPr>
        </w:p>
      </w:tc>
    </w:tr>
    <w:tr w:rsidR="00184B00" w:rsidRPr="003A650D" w:rsidTr="009C2363">
      <w:trPr>
        <w:trHeight w:val="313"/>
        <w:tblCellSpacing w:w="0" w:type="dxa"/>
      </w:trPr>
      <w:tc>
        <w:tcPr>
          <w:tcW w:w="5000" w:type="pct"/>
          <w:gridSpan w:val="3"/>
          <w:tc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cBorders>
          <w:shd w:val="clear" w:color="auto" w:fill="009999"/>
          <w:vAlign w:val="center"/>
          <w:hideMark/>
        </w:tcPr>
        <w:p w:rsidR="00184B00" w:rsidRPr="00591786" w:rsidRDefault="00184B00" w:rsidP="009C2363">
          <w:pPr>
            <w:spacing w:after="0" w:line="240" w:lineRule="auto"/>
            <w:jc w:val="center"/>
            <w:rPr>
              <w:rFonts w:ascii="Arial" w:hAnsi="Arial" w:cs="Arial"/>
              <w:color w:val="000000"/>
              <w:sz w:val="18"/>
              <w:szCs w:val="18"/>
              <w:lang w:eastAsia="es-ES"/>
            </w:rPr>
          </w:pPr>
        </w:p>
      </w:tc>
    </w:tr>
  </w:tbl>
  <w:p w:rsidR="00184B00" w:rsidRDefault="00184B00" w:rsidP="005838D1">
    <w:pPr>
      <w:pStyle w:val="Encabezado"/>
      <w:ind w:firstLine="71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E87B65"/>
    <w:multiLevelType w:val="multilevel"/>
    <w:tmpl w:val="EF90F7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ttachedTemplate r:id="rId1"/>
  <w:documentProtection w:edit="readOnly" w:enforcement="1" w:cryptProviderType="rsaAES" w:cryptAlgorithmClass="hash" w:cryptAlgorithmType="typeAny" w:cryptAlgorithmSid="14" w:cryptSpinCount="100000" w:hash="eBjsxmxBsP/+c+jR7eFZf0MJazf//3Fiwa3UPb/cpGEk6gcV3iR0W5YBwXTptKsBlf9yE0i/qSgRJ7fwb6OXaA==" w:salt="VGNJRdhZsOa7OCt1l6ytSQ==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E80"/>
    <w:rsid w:val="000007FF"/>
    <w:rsid w:val="000820E0"/>
    <w:rsid w:val="000A0FD1"/>
    <w:rsid w:val="000A2E81"/>
    <w:rsid w:val="000A3CA9"/>
    <w:rsid w:val="000B73B3"/>
    <w:rsid w:val="000C3087"/>
    <w:rsid w:val="000F113E"/>
    <w:rsid w:val="000F526B"/>
    <w:rsid w:val="000F6E14"/>
    <w:rsid w:val="00122D55"/>
    <w:rsid w:val="00127A12"/>
    <w:rsid w:val="001469D6"/>
    <w:rsid w:val="00184B00"/>
    <w:rsid w:val="001C33C9"/>
    <w:rsid w:val="001C5F52"/>
    <w:rsid w:val="0028252C"/>
    <w:rsid w:val="00285E5C"/>
    <w:rsid w:val="00285F8B"/>
    <w:rsid w:val="002B760C"/>
    <w:rsid w:val="002C65C8"/>
    <w:rsid w:val="002F506E"/>
    <w:rsid w:val="0031241C"/>
    <w:rsid w:val="00315D60"/>
    <w:rsid w:val="003256E5"/>
    <w:rsid w:val="00346F59"/>
    <w:rsid w:val="003A4FCA"/>
    <w:rsid w:val="003A6F19"/>
    <w:rsid w:val="003A749B"/>
    <w:rsid w:val="003B27C5"/>
    <w:rsid w:val="003C25B5"/>
    <w:rsid w:val="003F4DE4"/>
    <w:rsid w:val="00430D62"/>
    <w:rsid w:val="0045624E"/>
    <w:rsid w:val="004565F7"/>
    <w:rsid w:val="00483AD8"/>
    <w:rsid w:val="0049532A"/>
    <w:rsid w:val="004B184E"/>
    <w:rsid w:val="00507D7D"/>
    <w:rsid w:val="0052157D"/>
    <w:rsid w:val="00560294"/>
    <w:rsid w:val="005620F9"/>
    <w:rsid w:val="00581B63"/>
    <w:rsid w:val="005838D1"/>
    <w:rsid w:val="00591786"/>
    <w:rsid w:val="005D050A"/>
    <w:rsid w:val="005E2627"/>
    <w:rsid w:val="00617509"/>
    <w:rsid w:val="0065144F"/>
    <w:rsid w:val="00652988"/>
    <w:rsid w:val="00662E7E"/>
    <w:rsid w:val="006740B5"/>
    <w:rsid w:val="006B38A6"/>
    <w:rsid w:val="006D1EBA"/>
    <w:rsid w:val="00710CB8"/>
    <w:rsid w:val="00785155"/>
    <w:rsid w:val="007D7D1A"/>
    <w:rsid w:val="007E239F"/>
    <w:rsid w:val="007F25FF"/>
    <w:rsid w:val="007F446E"/>
    <w:rsid w:val="008303CE"/>
    <w:rsid w:val="00896EDB"/>
    <w:rsid w:val="008A3B7F"/>
    <w:rsid w:val="008B2FEA"/>
    <w:rsid w:val="008D5142"/>
    <w:rsid w:val="008D64A9"/>
    <w:rsid w:val="009401CD"/>
    <w:rsid w:val="00967E3F"/>
    <w:rsid w:val="009A25A0"/>
    <w:rsid w:val="009C21E5"/>
    <w:rsid w:val="009C2363"/>
    <w:rsid w:val="009C33F9"/>
    <w:rsid w:val="009E1A53"/>
    <w:rsid w:val="00A315A1"/>
    <w:rsid w:val="00A32DD6"/>
    <w:rsid w:val="00A478A0"/>
    <w:rsid w:val="00A7128C"/>
    <w:rsid w:val="00A878A1"/>
    <w:rsid w:val="00AA3A7D"/>
    <w:rsid w:val="00AB00E6"/>
    <w:rsid w:val="00AE09CC"/>
    <w:rsid w:val="00B302C4"/>
    <w:rsid w:val="00B329D3"/>
    <w:rsid w:val="00B46002"/>
    <w:rsid w:val="00B55694"/>
    <w:rsid w:val="00BD649C"/>
    <w:rsid w:val="00BF1A51"/>
    <w:rsid w:val="00C73BFF"/>
    <w:rsid w:val="00C80E80"/>
    <w:rsid w:val="00CC6A55"/>
    <w:rsid w:val="00CE498E"/>
    <w:rsid w:val="00CF1DF2"/>
    <w:rsid w:val="00D16911"/>
    <w:rsid w:val="00D257A4"/>
    <w:rsid w:val="00D74F8B"/>
    <w:rsid w:val="00D96D6E"/>
    <w:rsid w:val="00DB722F"/>
    <w:rsid w:val="00DD7FDE"/>
    <w:rsid w:val="00E04182"/>
    <w:rsid w:val="00E2145E"/>
    <w:rsid w:val="00E25AFF"/>
    <w:rsid w:val="00E8389B"/>
    <w:rsid w:val="00E952A9"/>
    <w:rsid w:val="00EA453C"/>
    <w:rsid w:val="00EE5AB2"/>
    <w:rsid w:val="00F26BAE"/>
    <w:rsid w:val="00F342A4"/>
    <w:rsid w:val="00F461C6"/>
    <w:rsid w:val="00F60DC4"/>
    <w:rsid w:val="00F9569B"/>
    <w:rsid w:val="00FF1DF4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5361"/>
    <o:shapelayout v:ext="edit">
      <o:idmap v:ext="edit" data="1"/>
    </o:shapelayout>
  </w:shapeDefaults>
  <w:decimalSymbol w:val=","/>
  <w:listSeparator w:val=";"/>
  <w15:docId w15:val="{72733E3F-77E0-457B-B977-1DBC9CBCF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0E80"/>
    <w:pPr>
      <w:spacing w:after="200" w:line="276" w:lineRule="auto"/>
    </w:pPr>
    <w:rPr>
      <w:sz w:val="22"/>
      <w:szCs w:val="22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80E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38D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838D1"/>
  </w:style>
  <w:style w:type="paragraph" w:styleId="Piedepgina">
    <w:name w:val="footer"/>
    <w:basedOn w:val="Normal"/>
    <w:link w:val="PiedepginaCar"/>
    <w:uiPriority w:val="99"/>
    <w:unhideWhenUsed/>
    <w:rsid w:val="005838D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8D1"/>
  </w:style>
  <w:style w:type="paragraph" w:styleId="Textodeglobo">
    <w:name w:val="Balloon Text"/>
    <w:basedOn w:val="Normal"/>
    <w:link w:val="TextodegloboCar"/>
    <w:uiPriority w:val="99"/>
    <w:semiHidden/>
    <w:unhideWhenUsed/>
    <w:rsid w:val="005838D1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38D1"/>
    <w:rPr>
      <w:rFonts w:ascii="Lucida Grande" w:hAnsi="Lucida Grande" w:cs="Lucida Grande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80E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table" w:styleId="Tablaconcuadrcula">
    <w:name w:val="Table Grid"/>
    <w:basedOn w:val="Tablanormal"/>
    <w:uiPriority w:val="59"/>
    <w:rsid w:val="00C80E80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0E80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rsid w:val="00C80E80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s-ES_tradnl" w:eastAsia="es-MX"/>
    </w:rPr>
  </w:style>
  <w:style w:type="character" w:customStyle="1" w:styleId="SangradetextonormalCar">
    <w:name w:val="Sangría de texto normal Car"/>
    <w:basedOn w:val="Fuentedeprrafopredeter"/>
    <w:link w:val="Sangradetextonormal"/>
    <w:rsid w:val="00C80E80"/>
    <w:rPr>
      <w:rFonts w:ascii="Times New Roman" w:eastAsia="Times New Roman" w:hAnsi="Times New Roman" w:cs="Times New Roman"/>
      <w:sz w:val="20"/>
      <w:szCs w:val="20"/>
      <w:lang w:val="es-ES_tradnl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Hoja_de_c_lculo_de_Microsoft_Excel3.xlsx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Hoja_de_c_lculo_de_Microsoft_Excel2.xlsx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Hoja_de_c_lculo_de_Microsoft_Excel1.xlsx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1450700\Documents\Plantillas%20personalizadas%20de%20Office\Oficio%20blanc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116DA2797E6489F937C2118844C1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BAAE0-3F9A-4301-A8AD-2B040BECE6B0}"/>
      </w:docPartPr>
      <w:docPartBody>
        <w:p w:rsidR="00FC6CF0" w:rsidRDefault="00FC6CF0" w:rsidP="00FC6CF0">
          <w:pPr>
            <w:pStyle w:val="C116DA2797E6489F937C2118844C1230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7381F052F58B408AAFE7D4271AC00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E1172-2DB4-49DC-AAB3-C1EEFBD3FD40}"/>
      </w:docPartPr>
      <w:docPartBody>
        <w:p w:rsidR="00FC6CF0" w:rsidRDefault="00FC6CF0" w:rsidP="00FC6CF0">
          <w:pPr>
            <w:pStyle w:val="7381F052F58B408AAFE7D4271AC003EE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EC7D39F39C2941E5BE8BDA78DE2EC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44A28C-11AE-41CF-B142-F6A383DFD281}"/>
      </w:docPartPr>
      <w:docPartBody>
        <w:p w:rsidR="00FC6CF0" w:rsidRDefault="00FC6CF0" w:rsidP="00FC6CF0">
          <w:pPr>
            <w:pStyle w:val="EC7D39F39C2941E5BE8BDA78DE2EC35A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B83D0B1317DB4568B772CB074B226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E7001-F41E-4AF3-B34E-819333856AF8}"/>
      </w:docPartPr>
      <w:docPartBody>
        <w:p w:rsidR="00FC6CF0" w:rsidRDefault="00FC6CF0" w:rsidP="00FC6CF0">
          <w:pPr>
            <w:pStyle w:val="B83D0B1317DB4568B772CB074B2267FC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4551326DC990422FB00789E715F41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A1ABD-E6E8-41A6-9E61-DED172DC6585}"/>
      </w:docPartPr>
      <w:docPartBody>
        <w:p w:rsidR="00FC6CF0" w:rsidRDefault="00FC6CF0" w:rsidP="00FC6CF0">
          <w:pPr>
            <w:pStyle w:val="4551326DC990422FB00789E715F41E5E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A6883DCE0D484078AA79D234F05EC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A2D8D-D363-4DD2-A2F4-7C481FC0430F}"/>
      </w:docPartPr>
      <w:docPartBody>
        <w:p w:rsidR="00FC6CF0" w:rsidRDefault="00FC6CF0" w:rsidP="00FC6CF0">
          <w:pPr>
            <w:pStyle w:val="A6883DCE0D484078AA79D234F05ECCE7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0FF3FB75937347E38603556C4CD7B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73787-8FE6-46EB-A711-EC111DE36C86}"/>
      </w:docPartPr>
      <w:docPartBody>
        <w:p w:rsidR="00FC6CF0" w:rsidRDefault="00FC6CF0" w:rsidP="00FC6CF0">
          <w:pPr>
            <w:pStyle w:val="0FF3FB75937347E38603556C4CD7B4BF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1E00DDA99908447A8EEAC889D243B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F1218-9F39-4E8F-BE5B-1E9A811C2732}"/>
      </w:docPartPr>
      <w:docPartBody>
        <w:p w:rsidR="00FC6CF0" w:rsidRDefault="00FC6CF0" w:rsidP="00FC6CF0">
          <w:pPr>
            <w:pStyle w:val="1E00DDA99908447A8EEAC889D243B0B3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D343B6719F57427F9AC3709D2C6EA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68CDD-B302-4B7D-8160-15E88E5D6C57}"/>
      </w:docPartPr>
      <w:docPartBody>
        <w:p w:rsidR="00FC6CF0" w:rsidRDefault="00FC6CF0" w:rsidP="00FC6CF0">
          <w:pPr>
            <w:pStyle w:val="D343B6719F57427F9AC3709D2C6EA21C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07CA2B9E4651485E8F58C503C5A18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5EED7-2624-4AFE-AB23-CF87BE68F93B}"/>
      </w:docPartPr>
      <w:docPartBody>
        <w:p w:rsidR="00FC6CF0" w:rsidRDefault="00FC6CF0" w:rsidP="00FC6CF0">
          <w:pPr>
            <w:pStyle w:val="07CA2B9E4651485E8F58C503C5A184CA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E1847A4938234FBEA88B8558EE4DE9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C57D4-DE04-4857-9C48-69F12F8B6921}"/>
      </w:docPartPr>
      <w:docPartBody>
        <w:p w:rsidR="00FC6CF0" w:rsidRDefault="00FC6CF0" w:rsidP="00FC6CF0">
          <w:pPr>
            <w:pStyle w:val="E1847A4938234FBEA88B8558EE4DE9C9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BFAB37C86627455C83531E5DF8218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D6ECE-DD66-4B9B-8246-40F39B4C9FEC}"/>
      </w:docPartPr>
      <w:docPartBody>
        <w:p w:rsidR="00FC6CF0" w:rsidRDefault="00FC6CF0" w:rsidP="00FC6CF0">
          <w:pPr>
            <w:pStyle w:val="BFAB37C86627455C83531E5DF8218B49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1A53C2941CFB48C8A63625FA5C757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9FC69-AEDF-4D33-AB85-8163D86A133A}"/>
      </w:docPartPr>
      <w:docPartBody>
        <w:p w:rsidR="00FC6CF0" w:rsidRDefault="00FC6CF0" w:rsidP="00FC6CF0">
          <w:pPr>
            <w:pStyle w:val="1A53C2941CFB48C8A63625FA5C7579B7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B0E7FD254CE843878B81BF36BC380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CA60A-3855-4BC9-BBDA-2BD36648DDBE}"/>
      </w:docPartPr>
      <w:docPartBody>
        <w:p w:rsidR="00FC6CF0" w:rsidRDefault="00FC6CF0" w:rsidP="00FC6CF0">
          <w:pPr>
            <w:pStyle w:val="B0E7FD254CE843878B81BF36BC38040A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EC3C2664DF2E4093BC3355F26C601E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FDE93-CF5B-433C-9DFE-C79E11C0C33A}"/>
      </w:docPartPr>
      <w:docPartBody>
        <w:p w:rsidR="00FC6CF0" w:rsidRDefault="00FC6CF0" w:rsidP="00FC6CF0">
          <w:pPr>
            <w:pStyle w:val="EC3C2664DF2E4093BC3355F26C601E25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84715816C2324519ACE70BAF378E0F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40C22-FCBC-46DE-BF97-4C980F2283FD}"/>
      </w:docPartPr>
      <w:docPartBody>
        <w:p w:rsidR="00FC6CF0" w:rsidRDefault="00FC6CF0" w:rsidP="00FC6CF0">
          <w:pPr>
            <w:pStyle w:val="84715816C2324519ACE70BAF378E0F40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CF627B4E47A04B3CB54831A2551CD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6A583-C404-4C96-BC69-18D2B16018AB}"/>
      </w:docPartPr>
      <w:docPartBody>
        <w:p w:rsidR="00FC6CF0" w:rsidRDefault="00FC6CF0" w:rsidP="00FC6CF0">
          <w:pPr>
            <w:pStyle w:val="CF627B4E47A04B3CB54831A2551CDC18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33741C83C761484FAA91E8F68E05F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0A3B1-A044-49A1-8AAF-5EA2152C1A02}"/>
      </w:docPartPr>
      <w:docPartBody>
        <w:p w:rsidR="00FC6CF0" w:rsidRDefault="00FC6CF0" w:rsidP="00FC6CF0">
          <w:pPr>
            <w:pStyle w:val="33741C83C761484FAA91E8F68E05FDFB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47A8DDAC596A4A7BB7C720B0E25BD8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5995D-D22B-4D8E-95FC-67934BC97140}"/>
      </w:docPartPr>
      <w:docPartBody>
        <w:p w:rsidR="00FC6CF0" w:rsidRDefault="00FC6CF0" w:rsidP="00FC6CF0">
          <w:pPr>
            <w:pStyle w:val="47A8DDAC596A4A7BB7C720B0E25BD824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5F46FC4A8C284C9E8A1B61349CDE7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41B49-76C9-44F5-A473-6D1D1C4AB67A}"/>
      </w:docPartPr>
      <w:docPartBody>
        <w:p w:rsidR="00FC6CF0" w:rsidRDefault="00FC6CF0" w:rsidP="00FC6CF0">
          <w:pPr>
            <w:pStyle w:val="5F46FC4A8C284C9E8A1B61349CDE7C45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F33F93EF28D04D03A81F3A28B2F86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1757A-EF5B-4A24-B400-F3B6E59B5C78}"/>
      </w:docPartPr>
      <w:docPartBody>
        <w:p w:rsidR="00FC6CF0" w:rsidRDefault="00FC6CF0" w:rsidP="00FC6CF0">
          <w:pPr>
            <w:pStyle w:val="F33F93EF28D04D03A81F3A28B2F86B38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01259252E90D43B6966005439416E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AD402-4CBC-4E71-813F-F09A0EDB96C9}"/>
      </w:docPartPr>
      <w:docPartBody>
        <w:p w:rsidR="00FC6CF0" w:rsidRDefault="00FC6CF0" w:rsidP="00FC6CF0">
          <w:pPr>
            <w:pStyle w:val="01259252E90D43B6966005439416E30D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D1D3F94528B4484A8711B4CDA9B9E6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2F7EA-43D1-4098-B650-CBAE5B94E98D}"/>
      </w:docPartPr>
      <w:docPartBody>
        <w:p w:rsidR="00FC6CF0" w:rsidRDefault="00FC6CF0" w:rsidP="00FC6CF0">
          <w:pPr>
            <w:pStyle w:val="D1D3F94528B4484A8711B4CDA9B9E699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94B698F4620F472CB750B7400BED8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EBB72-BDDA-47B7-92F0-626EA7756B45}"/>
      </w:docPartPr>
      <w:docPartBody>
        <w:p w:rsidR="00FC6CF0" w:rsidRDefault="00FC6CF0" w:rsidP="00FC6CF0">
          <w:pPr>
            <w:pStyle w:val="94B698F4620F472CB750B7400BED8FE5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E0BE8AD1F8604013B2C8E60AFA32E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C2939-439B-4D2F-A384-D5141023FE08}"/>
      </w:docPartPr>
      <w:docPartBody>
        <w:p w:rsidR="00FC6CF0" w:rsidRDefault="00FC6CF0" w:rsidP="00FC6CF0">
          <w:pPr>
            <w:pStyle w:val="E0BE8AD1F8604013B2C8E60AFA32E75C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B2A612446C8E4741928547E5C3094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160EEF-1FC3-44DD-B433-B95378767378}"/>
      </w:docPartPr>
      <w:docPartBody>
        <w:p w:rsidR="00FC6CF0" w:rsidRDefault="00FC6CF0" w:rsidP="00FC6CF0">
          <w:pPr>
            <w:pStyle w:val="B2A612446C8E4741928547E5C30948AD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FDBE850C82124ADCB582709763354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1DAD26-661E-4BBF-8ED3-F19031E87991}"/>
      </w:docPartPr>
      <w:docPartBody>
        <w:p w:rsidR="00FC6CF0" w:rsidRDefault="00FC6CF0" w:rsidP="00FC6CF0">
          <w:pPr>
            <w:pStyle w:val="FDBE850C82124ADCB582709763354197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AF1CD7101EBC4C6D89A81A578D5E3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CAF52-6AA2-4642-908D-B3BFE48B07DC}"/>
      </w:docPartPr>
      <w:docPartBody>
        <w:p w:rsidR="00FC6CF0" w:rsidRDefault="00FC6CF0" w:rsidP="00FC6CF0">
          <w:pPr>
            <w:pStyle w:val="AF1CD7101EBC4C6D89A81A578D5E3761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A84B4015BF4D4B0C9CDAD2223B648F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319A3-BEAC-46BA-80AA-A4B512CA9ADD}"/>
      </w:docPartPr>
      <w:docPartBody>
        <w:p w:rsidR="00FC6CF0" w:rsidRDefault="00FC6CF0" w:rsidP="00FC6CF0">
          <w:pPr>
            <w:pStyle w:val="A84B4015BF4D4B0C9CDAD2223B648F48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1116C29DD03D45AE8237D0DC0D01E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B73A50-0322-482A-A13D-FC73EC97AC33}"/>
      </w:docPartPr>
      <w:docPartBody>
        <w:p w:rsidR="00FC6CF0" w:rsidRDefault="00FC6CF0" w:rsidP="00FC6CF0">
          <w:pPr>
            <w:pStyle w:val="1116C29DD03D45AE8237D0DC0D01E491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3EC394DD894C44E9A602EDCD1BC863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028D4-73A3-4C35-88EB-151367F63F80}"/>
      </w:docPartPr>
      <w:docPartBody>
        <w:p w:rsidR="00FC6CF0" w:rsidRDefault="00FC6CF0" w:rsidP="00FC6CF0">
          <w:pPr>
            <w:pStyle w:val="3EC394DD894C44E9A602EDCD1BC86312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72862593EB764A67AC3250133EF6F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9B9E9-4D5A-49D9-B35D-1CA8BCE37090}"/>
      </w:docPartPr>
      <w:docPartBody>
        <w:p w:rsidR="00FC6CF0" w:rsidRDefault="00FC6CF0" w:rsidP="00FC6CF0">
          <w:pPr>
            <w:pStyle w:val="72862593EB764A67AC3250133EF6F5AA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BF25D675FDF6469699AAEA025A2B7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5680F-9A8F-4061-98B6-1031E355AB35}"/>
      </w:docPartPr>
      <w:docPartBody>
        <w:p w:rsidR="00FC6CF0" w:rsidRDefault="00FC6CF0" w:rsidP="00FC6CF0">
          <w:pPr>
            <w:pStyle w:val="BF25D675FDF6469699AAEA025A2B73ED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AB2918845156461BA836B5E3F948B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E8608-8B1E-434D-80EA-AF7895CC037D}"/>
      </w:docPartPr>
      <w:docPartBody>
        <w:p w:rsidR="00FC6CF0" w:rsidRDefault="00FC6CF0" w:rsidP="00FC6CF0">
          <w:pPr>
            <w:pStyle w:val="AB2918845156461BA836B5E3F948B2D0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DB858901D2B5449AA4EF460E94BCC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15423-6444-48FC-BD88-C0FE87CB322C}"/>
      </w:docPartPr>
      <w:docPartBody>
        <w:p w:rsidR="00FC6CF0" w:rsidRDefault="00FC6CF0" w:rsidP="00FC6CF0">
          <w:pPr>
            <w:pStyle w:val="DB858901D2B5449AA4EF460E94BCC50D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EFC1FB09A06649E98708D3A7F3F5F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4A003-FEDB-4E35-A580-5DFC1D172431}"/>
      </w:docPartPr>
      <w:docPartBody>
        <w:p w:rsidR="00FC6CF0" w:rsidRDefault="00FC6CF0" w:rsidP="00FC6CF0">
          <w:pPr>
            <w:pStyle w:val="EFC1FB09A06649E98708D3A7F3F5F9A0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CE413099078C4D78B7F5D4AB26BC2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2FC5A-C4A2-40A9-9351-9A528FF4A08B}"/>
      </w:docPartPr>
      <w:docPartBody>
        <w:p w:rsidR="00FC6CF0" w:rsidRDefault="00FC6CF0" w:rsidP="00FC6CF0">
          <w:pPr>
            <w:pStyle w:val="CE413099078C4D78B7F5D4AB26BC2ADD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FF14821DA875443E82E7997AC5414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6D815-BC76-4212-B02A-1DEDEE981E0E}"/>
      </w:docPartPr>
      <w:docPartBody>
        <w:p w:rsidR="00FC6CF0" w:rsidRDefault="00FC6CF0" w:rsidP="00FC6CF0">
          <w:pPr>
            <w:pStyle w:val="FF14821DA875443E82E7997AC5414B1E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ED2EEE01B7C34856BC9390B0A4977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B42EB-8804-42E1-9432-594A513C70AE}"/>
      </w:docPartPr>
      <w:docPartBody>
        <w:p w:rsidR="00FC6CF0" w:rsidRDefault="00FC6CF0" w:rsidP="00FC6CF0">
          <w:pPr>
            <w:pStyle w:val="ED2EEE01B7C34856BC9390B0A4977A06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F0C9312C19094BCC97E7CA500EF02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BEB29-F19B-4886-A9CA-C546D476C1E1}"/>
      </w:docPartPr>
      <w:docPartBody>
        <w:p w:rsidR="00FC6CF0" w:rsidRDefault="00FC6CF0" w:rsidP="00FC6CF0">
          <w:pPr>
            <w:pStyle w:val="F0C9312C19094BCC97E7CA500EF026EF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0FB22805B3104BC4B7CB44C3CC954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862C8-1A8C-4CA3-B3E9-9E591E133148}"/>
      </w:docPartPr>
      <w:docPartBody>
        <w:p w:rsidR="00FC6CF0" w:rsidRDefault="00FC6CF0" w:rsidP="00FC6CF0">
          <w:pPr>
            <w:pStyle w:val="0FB22805B3104BC4B7CB44C3CC954614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D2AD04DE378F4448A5E74A01CFC9D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51158-2538-4BF9-BCF6-82DDA4DC77D3}"/>
      </w:docPartPr>
      <w:docPartBody>
        <w:p w:rsidR="00FC6CF0" w:rsidRDefault="00FC6CF0" w:rsidP="00FC6CF0">
          <w:pPr>
            <w:pStyle w:val="D2AD04DE378F4448A5E74A01CFC9D02F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F0B58666CC2F44948CCBD06138095B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9AE77-6DBC-4B2B-A449-C3431DB5C682}"/>
      </w:docPartPr>
      <w:docPartBody>
        <w:p w:rsidR="00FC6CF0" w:rsidRDefault="00FC6CF0" w:rsidP="00FC6CF0">
          <w:pPr>
            <w:pStyle w:val="F0B58666CC2F44948CCBD06138095B5B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EDBBF7B56B8E454BBA1B13A2C0042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6205D-C740-418D-BDFF-7CE2F2B29D40}"/>
      </w:docPartPr>
      <w:docPartBody>
        <w:p w:rsidR="00FC6CF0" w:rsidRDefault="00FC6CF0" w:rsidP="00FC6CF0">
          <w:pPr>
            <w:pStyle w:val="EDBBF7B56B8E454BBA1B13A2C0042D49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55B80630E4144CC0A1DF6E2EC00B3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BF3455-4498-42E9-A619-6F09766BD024}"/>
      </w:docPartPr>
      <w:docPartBody>
        <w:p w:rsidR="00FC6CF0" w:rsidRDefault="00FC6CF0" w:rsidP="00FC6CF0">
          <w:pPr>
            <w:pStyle w:val="55B80630E4144CC0A1DF6E2EC00B3D8B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AB46FB997DD14C269BC6FD7EF19E0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17F76-7916-4005-8AA3-C64A42303C42}"/>
      </w:docPartPr>
      <w:docPartBody>
        <w:p w:rsidR="00FC6CF0" w:rsidRDefault="00FC6CF0" w:rsidP="00FC6CF0">
          <w:pPr>
            <w:pStyle w:val="AB46FB997DD14C269BC6FD7EF19E0D0A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8CF4324DD92840D39A633E72586ED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7E184-8FCF-4355-BD0A-A9D9BA5E262C}"/>
      </w:docPartPr>
      <w:docPartBody>
        <w:p w:rsidR="00FC6CF0" w:rsidRDefault="00FC6CF0" w:rsidP="00FC6CF0">
          <w:pPr>
            <w:pStyle w:val="8CF4324DD92840D39A633E72586ED2E2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60022549835E4E008EC1164E0E320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9915EE-4AFE-4DB3-B1C8-A0047459BA16}"/>
      </w:docPartPr>
      <w:docPartBody>
        <w:p w:rsidR="00FC6CF0" w:rsidRDefault="00FC6CF0" w:rsidP="00FC6CF0">
          <w:pPr>
            <w:pStyle w:val="60022549835E4E008EC1164E0E3207FE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AFDB4C50BB4C43FFA1E7FE508570D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513D6-67E1-4C6F-9A92-E17B4C2CF855}"/>
      </w:docPartPr>
      <w:docPartBody>
        <w:p w:rsidR="00FC6CF0" w:rsidRDefault="00FC6CF0" w:rsidP="00FC6CF0">
          <w:pPr>
            <w:pStyle w:val="AFDB4C50BB4C43FFA1E7FE508570D761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0F5BD111334840299758A463835C4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BD1D61-9686-4D30-BB1D-C29D63653106}"/>
      </w:docPartPr>
      <w:docPartBody>
        <w:p w:rsidR="00FC6CF0" w:rsidRDefault="00FC6CF0" w:rsidP="00FC6CF0">
          <w:pPr>
            <w:pStyle w:val="0F5BD111334840299758A463835C4BEC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D7C4282CF2F247B7B026C1FAA0DCD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BC081-CE1F-47C3-BED8-85D4F76F4EB2}"/>
      </w:docPartPr>
      <w:docPartBody>
        <w:p w:rsidR="00FC6CF0" w:rsidRDefault="00FC6CF0" w:rsidP="00FC6CF0">
          <w:pPr>
            <w:pStyle w:val="D7C4282CF2F247B7B026C1FAA0DCDED3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705C948A5D244FCAA75905F078E4E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71FE1-72E0-434D-84E6-FF7DA0B9DD54}"/>
      </w:docPartPr>
      <w:docPartBody>
        <w:p w:rsidR="00FC6CF0" w:rsidRDefault="00FC6CF0" w:rsidP="00FC6CF0">
          <w:pPr>
            <w:pStyle w:val="705C948A5D244FCAA75905F078E4E8C5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8067C65B58C14C3AB134C405F1A42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CB1BD-1DF8-4D89-95F8-2F53352F513D}"/>
      </w:docPartPr>
      <w:docPartBody>
        <w:p w:rsidR="00FC6CF0" w:rsidRDefault="00FC6CF0" w:rsidP="00FC6CF0">
          <w:pPr>
            <w:pStyle w:val="8067C65B58C14C3AB134C405F1A42354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927D67B96EF048BD9CB4F68290081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AFE23-2360-4895-ADB2-4B86FFF1DC78}"/>
      </w:docPartPr>
      <w:docPartBody>
        <w:p w:rsidR="00FC6CF0" w:rsidRDefault="00FC6CF0" w:rsidP="00FC6CF0">
          <w:pPr>
            <w:pStyle w:val="927D67B96EF048BD9CB4F682900814C3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270B71293FAF448E857C62E6C8C79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08F076-922F-433E-8A47-60B7CFA2D14C}"/>
      </w:docPartPr>
      <w:docPartBody>
        <w:p w:rsidR="00FC6CF0" w:rsidRDefault="00FC6CF0" w:rsidP="00FC6CF0">
          <w:pPr>
            <w:pStyle w:val="270B71293FAF448E857C62E6C8C79523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051A06A2DAF245F7BE82E51A2E170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CDDEE-294C-40AF-B066-4440F4ED0ED5}"/>
      </w:docPartPr>
      <w:docPartBody>
        <w:p w:rsidR="00FC6CF0" w:rsidRDefault="00FC6CF0" w:rsidP="00FC6CF0">
          <w:pPr>
            <w:pStyle w:val="051A06A2DAF245F7BE82E51A2E1704E8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578770A5484A409EBA12E83A532F1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6DA9C-DB20-49AA-B5AF-F07EE246C698}"/>
      </w:docPartPr>
      <w:docPartBody>
        <w:p w:rsidR="00FC6CF0" w:rsidRDefault="00FC6CF0" w:rsidP="00FC6CF0">
          <w:pPr>
            <w:pStyle w:val="578770A5484A409EBA12E83A532F1353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54A089BF088945D6A9FAD21D6D78D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A6404-2A90-4A52-BB04-9F6AA44DE22C}"/>
      </w:docPartPr>
      <w:docPartBody>
        <w:p w:rsidR="00FC6CF0" w:rsidRDefault="00FC6CF0" w:rsidP="00FC6CF0">
          <w:pPr>
            <w:pStyle w:val="54A089BF088945D6A9FAD21D6D78D403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CCD7D4EE81014243B02D890B00F18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C2037-B82F-4A51-8E98-F211AE7704DD}"/>
      </w:docPartPr>
      <w:docPartBody>
        <w:p w:rsidR="00FC6CF0" w:rsidRDefault="00FC6CF0" w:rsidP="00FC6CF0">
          <w:pPr>
            <w:pStyle w:val="CCD7D4EE81014243B02D890B00F18832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AACA8698771541C5996CBE1F21B620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0A93B-4C0D-414F-AFB2-77AE44811814}"/>
      </w:docPartPr>
      <w:docPartBody>
        <w:p w:rsidR="00FC6CF0" w:rsidRDefault="00FC6CF0" w:rsidP="00FC6CF0">
          <w:pPr>
            <w:pStyle w:val="AACA8698771541C5996CBE1F21B620C7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6040DA8CBB7F43DA8C1FD4CB3B725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9C93D-DB6B-42DB-B62B-2CD0A401EFF1}"/>
      </w:docPartPr>
      <w:docPartBody>
        <w:p w:rsidR="00FC6CF0" w:rsidRDefault="00FC6CF0" w:rsidP="00FC6CF0">
          <w:pPr>
            <w:pStyle w:val="6040DA8CBB7F43DA8C1FD4CB3B725DDD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AD83CA0CFC3F4A72A6E6547F87CD85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23BA3-B8F0-4E99-8A4B-BFC2983CC17C}"/>
      </w:docPartPr>
      <w:docPartBody>
        <w:p w:rsidR="00FC6CF0" w:rsidRDefault="00FC6CF0" w:rsidP="00FC6CF0">
          <w:pPr>
            <w:pStyle w:val="AD83CA0CFC3F4A72A6E6547F87CD855A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30A1B608BBFC4C24A88D8412C76D3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1310E-0244-4631-B4A1-A427A39022E7}"/>
      </w:docPartPr>
      <w:docPartBody>
        <w:p w:rsidR="00FC6CF0" w:rsidRDefault="00FC6CF0" w:rsidP="00FC6CF0">
          <w:pPr>
            <w:pStyle w:val="30A1B608BBFC4C24A88D8412C76D3728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A6D404FB4D5244C7A6A2DA43B1891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A39BD-C612-4E16-9E4B-DF7F99EEE07A}"/>
      </w:docPartPr>
      <w:docPartBody>
        <w:p w:rsidR="00FC6CF0" w:rsidRDefault="00FC6CF0" w:rsidP="00FC6CF0">
          <w:pPr>
            <w:pStyle w:val="A6D404FB4D5244C7A6A2DA43B1891562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5BC15B9C54934FB7A7EAE009416926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A95B9-ABF9-4A14-8C79-32A7437EDCB5}"/>
      </w:docPartPr>
      <w:docPartBody>
        <w:p w:rsidR="00FC6CF0" w:rsidRDefault="00FC6CF0" w:rsidP="00FC6CF0">
          <w:pPr>
            <w:pStyle w:val="5BC15B9C54934FB7A7EAE00941692665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4F37CE7A1F7A4CE39FEBAB52172C2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B2039-0DFD-4073-A929-3CDE65B9D44D}"/>
      </w:docPartPr>
      <w:docPartBody>
        <w:p w:rsidR="00FC6CF0" w:rsidRDefault="00FC6CF0" w:rsidP="00FC6CF0">
          <w:pPr>
            <w:pStyle w:val="4F37CE7A1F7A4CE39FEBAB52172C2D45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D15ED2CDA7EE40FE8272ADD5B988FB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BA2DFF-BC41-4338-A688-9B84497A0CCA}"/>
      </w:docPartPr>
      <w:docPartBody>
        <w:p w:rsidR="00FC6CF0" w:rsidRDefault="00FC6CF0" w:rsidP="00FC6CF0">
          <w:pPr>
            <w:pStyle w:val="D15ED2CDA7EE40FE8272ADD5B988FB77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A50CFFC9402F4F0A8131094E49C9B4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EEB67-0997-466E-A842-B3B9AACE3E0C}"/>
      </w:docPartPr>
      <w:docPartBody>
        <w:p w:rsidR="00FC6CF0" w:rsidRDefault="00FC6CF0" w:rsidP="00FC6CF0">
          <w:pPr>
            <w:pStyle w:val="A50CFFC9402F4F0A8131094E49C9B4EA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B6BB23DAB3FD45F2A13A9B56CB0C7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C56A8-43A9-45D7-B2C0-0178167BDE0D}"/>
      </w:docPartPr>
      <w:docPartBody>
        <w:p w:rsidR="00FC6CF0" w:rsidRDefault="00FC6CF0" w:rsidP="00FC6CF0">
          <w:pPr>
            <w:pStyle w:val="B6BB23DAB3FD45F2A13A9B56CB0C7899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90D81888BFC448F3A9160D74BFE38C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59A3-8A49-4A98-BCE1-3B4809A5D513}"/>
      </w:docPartPr>
      <w:docPartBody>
        <w:p w:rsidR="00FC6CF0" w:rsidRDefault="00FC6CF0" w:rsidP="00FC6CF0">
          <w:pPr>
            <w:pStyle w:val="90D81888BFC448F3A9160D74BFE38C58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120983CB9E54475DBD48787A47511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EE057-8972-40B7-8118-307440A67DEC}"/>
      </w:docPartPr>
      <w:docPartBody>
        <w:p w:rsidR="00FC6CF0" w:rsidRDefault="00FC6CF0" w:rsidP="00FC6CF0">
          <w:pPr>
            <w:pStyle w:val="120983CB9E54475DBD48787A47511B8D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0FF823812F614F1A8FFDD31D19AA5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814D5-03E2-4308-9F5D-995A354E9F5D}"/>
      </w:docPartPr>
      <w:docPartBody>
        <w:p w:rsidR="00FC6CF0" w:rsidRDefault="00FC6CF0" w:rsidP="00FC6CF0">
          <w:pPr>
            <w:pStyle w:val="0FF823812F614F1A8FFDD31D19AA53EB"/>
          </w:pPr>
          <w:r w:rsidRPr="00DD5270">
            <w:rPr>
              <w:rStyle w:val="Textodelmarcadordeposicin"/>
            </w:rPr>
            <w:t>Elija un elemento.</w:t>
          </w:r>
        </w:p>
      </w:docPartBody>
    </w:docPart>
    <w:docPart>
      <w:docPartPr>
        <w:name w:val="918412AF1FBE4AAE95076EB44B8A7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02FB9-601D-4479-A09A-496793C2573E}"/>
      </w:docPartPr>
      <w:docPartBody>
        <w:p w:rsidR="00FC6CF0" w:rsidRDefault="00FC6CF0" w:rsidP="00FC6CF0">
          <w:pPr>
            <w:pStyle w:val="918412AF1FBE4AAE95076EB44B8A77D6"/>
          </w:pPr>
          <w:r w:rsidRPr="00DD527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A70"/>
    <w:rsid w:val="000E461E"/>
    <w:rsid w:val="002E0931"/>
    <w:rsid w:val="00376A70"/>
    <w:rsid w:val="00641AF7"/>
    <w:rsid w:val="00FC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C6CF0"/>
    <w:rPr>
      <w:color w:val="808080"/>
    </w:rPr>
  </w:style>
  <w:style w:type="paragraph" w:customStyle="1" w:styleId="B8393F44AD414551932E61E46F237E62">
    <w:name w:val="B8393F44AD414551932E61E46F237E62"/>
    <w:rsid w:val="00376A70"/>
  </w:style>
  <w:style w:type="paragraph" w:customStyle="1" w:styleId="AE29C2B348E546B7A45133EE9EF4596F">
    <w:name w:val="AE29C2B348E546B7A45133EE9EF4596F"/>
    <w:rsid w:val="00376A70"/>
  </w:style>
  <w:style w:type="paragraph" w:customStyle="1" w:styleId="BF20417CAD4648CC879E7417668C43A8">
    <w:name w:val="BF20417CAD4648CC879E7417668C43A8"/>
    <w:rsid w:val="00376A70"/>
  </w:style>
  <w:style w:type="paragraph" w:customStyle="1" w:styleId="A9C2E6B19DC14368A76049E24D03114A">
    <w:name w:val="A9C2E6B19DC14368A76049E24D03114A"/>
    <w:rsid w:val="00376A70"/>
  </w:style>
  <w:style w:type="paragraph" w:customStyle="1" w:styleId="0AD9E5CE33F1403FB0E8A39FFD0C931F">
    <w:name w:val="0AD9E5CE33F1403FB0E8A39FFD0C931F"/>
    <w:rsid w:val="00376A70"/>
  </w:style>
  <w:style w:type="paragraph" w:customStyle="1" w:styleId="60263F03C5E24A4AA87369D76B57D841">
    <w:name w:val="60263F03C5E24A4AA87369D76B57D841"/>
    <w:rsid w:val="00376A70"/>
  </w:style>
  <w:style w:type="paragraph" w:customStyle="1" w:styleId="D344C0391D974809A762F12FBE65B693">
    <w:name w:val="D344C0391D974809A762F12FBE65B693"/>
    <w:rsid w:val="00376A70"/>
  </w:style>
  <w:style w:type="paragraph" w:customStyle="1" w:styleId="A1AECF8B873646A894FB746A33628FD4">
    <w:name w:val="A1AECF8B873646A894FB746A33628FD4"/>
    <w:rsid w:val="00376A70"/>
  </w:style>
  <w:style w:type="paragraph" w:customStyle="1" w:styleId="BB8D1C4A74294B1F80E0EADC3C6D74E4">
    <w:name w:val="BB8D1C4A74294B1F80E0EADC3C6D74E4"/>
    <w:rsid w:val="00376A70"/>
  </w:style>
  <w:style w:type="paragraph" w:customStyle="1" w:styleId="8B29B3116259470982EBBB1EBC8FE6AF">
    <w:name w:val="8B29B3116259470982EBBB1EBC8FE6AF"/>
    <w:rsid w:val="00376A70"/>
  </w:style>
  <w:style w:type="paragraph" w:customStyle="1" w:styleId="90802DAF6BE648BD857DE1491B1C11FA">
    <w:name w:val="90802DAF6BE648BD857DE1491B1C11FA"/>
    <w:rsid w:val="00376A70"/>
  </w:style>
  <w:style w:type="paragraph" w:customStyle="1" w:styleId="A56AAA8F0AB243DF81D9DEB984234329">
    <w:name w:val="A56AAA8F0AB243DF81D9DEB984234329"/>
    <w:rsid w:val="00376A70"/>
  </w:style>
  <w:style w:type="paragraph" w:customStyle="1" w:styleId="22B347F9B3674CB69D4C2815AE089962">
    <w:name w:val="22B347F9B3674CB69D4C2815AE089962"/>
    <w:rsid w:val="00376A70"/>
  </w:style>
  <w:style w:type="paragraph" w:customStyle="1" w:styleId="31F889233477406F9918D525A90C79B1">
    <w:name w:val="31F889233477406F9918D525A90C79B1"/>
    <w:rsid w:val="00376A70"/>
  </w:style>
  <w:style w:type="paragraph" w:customStyle="1" w:styleId="413AE58CCAD9434E9A9794117198702E">
    <w:name w:val="413AE58CCAD9434E9A9794117198702E"/>
    <w:rsid w:val="00376A70"/>
  </w:style>
  <w:style w:type="paragraph" w:customStyle="1" w:styleId="09FD36C5B6204795A84365DE594095F4">
    <w:name w:val="09FD36C5B6204795A84365DE594095F4"/>
    <w:rsid w:val="00376A70"/>
  </w:style>
  <w:style w:type="paragraph" w:customStyle="1" w:styleId="9F0389B4525341D2B6D56C4D3CE9EFD6">
    <w:name w:val="9F0389B4525341D2B6D56C4D3CE9EFD6"/>
    <w:rsid w:val="00376A70"/>
  </w:style>
  <w:style w:type="paragraph" w:customStyle="1" w:styleId="D30AA86660BE41ABB1F0A9C2A606433E">
    <w:name w:val="D30AA86660BE41ABB1F0A9C2A606433E"/>
    <w:rsid w:val="00376A70"/>
  </w:style>
  <w:style w:type="paragraph" w:customStyle="1" w:styleId="14CDF45158BB4ED0A3FA40BDCF0AEB61">
    <w:name w:val="14CDF45158BB4ED0A3FA40BDCF0AEB61"/>
    <w:rsid w:val="00376A70"/>
  </w:style>
  <w:style w:type="paragraph" w:customStyle="1" w:styleId="C2FD4E5E34BA49DA9E7735547ECCEAC1">
    <w:name w:val="C2FD4E5E34BA49DA9E7735547ECCEAC1"/>
    <w:rsid w:val="00376A70"/>
  </w:style>
  <w:style w:type="paragraph" w:customStyle="1" w:styleId="1D943B9DA3C84DA09DB21416E8A476A6">
    <w:name w:val="1D943B9DA3C84DA09DB21416E8A476A6"/>
    <w:rsid w:val="00376A70"/>
  </w:style>
  <w:style w:type="paragraph" w:customStyle="1" w:styleId="85A10C8D04B04BF2965921F4EA261A55">
    <w:name w:val="85A10C8D04B04BF2965921F4EA261A55"/>
    <w:rsid w:val="00376A70"/>
  </w:style>
  <w:style w:type="paragraph" w:customStyle="1" w:styleId="C116DA2797E6489F937C2118844C1230">
    <w:name w:val="C116DA2797E6489F937C2118844C1230"/>
    <w:rsid w:val="00FC6CF0"/>
  </w:style>
  <w:style w:type="paragraph" w:customStyle="1" w:styleId="7381F052F58B408AAFE7D4271AC003EE">
    <w:name w:val="7381F052F58B408AAFE7D4271AC003EE"/>
    <w:rsid w:val="00FC6CF0"/>
  </w:style>
  <w:style w:type="paragraph" w:customStyle="1" w:styleId="EC7D39F39C2941E5BE8BDA78DE2EC35A">
    <w:name w:val="EC7D39F39C2941E5BE8BDA78DE2EC35A"/>
    <w:rsid w:val="00FC6CF0"/>
  </w:style>
  <w:style w:type="paragraph" w:customStyle="1" w:styleId="B83D0B1317DB4568B772CB074B2267FC">
    <w:name w:val="B83D0B1317DB4568B772CB074B2267FC"/>
    <w:rsid w:val="00FC6CF0"/>
  </w:style>
  <w:style w:type="paragraph" w:customStyle="1" w:styleId="4551326DC990422FB00789E715F41E5E">
    <w:name w:val="4551326DC990422FB00789E715F41E5E"/>
    <w:rsid w:val="00FC6CF0"/>
  </w:style>
  <w:style w:type="paragraph" w:customStyle="1" w:styleId="A6883DCE0D484078AA79D234F05ECCE7">
    <w:name w:val="A6883DCE0D484078AA79D234F05ECCE7"/>
    <w:rsid w:val="00FC6CF0"/>
  </w:style>
  <w:style w:type="paragraph" w:customStyle="1" w:styleId="0FF3FB75937347E38603556C4CD7B4BF">
    <w:name w:val="0FF3FB75937347E38603556C4CD7B4BF"/>
    <w:rsid w:val="00FC6CF0"/>
  </w:style>
  <w:style w:type="paragraph" w:customStyle="1" w:styleId="1E00DDA99908447A8EEAC889D243B0B3">
    <w:name w:val="1E00DDA99908447A8EEAC889D243B0B3"/>
    <w:rsid w:val="00FC6CF0"/>
  </w:style>
  <w:style w:type="paragraph" w:customStyle="1" w:styleId="D343B6719F57427F9AC3709D2C6EA21C">
    <w:name w:val="D343B6719F57427F9AC3709D2C6EA21C"/>
    <w:rsid w:val="00FC6CF0"/>
  </w:style>
  <w:style w:type="paragraph" w:customStyle="1" w:styleId="07CA2B9E4651485E8F58C503C5A184CA">
    <w:name w:val="07CA2B9E4651485E8F58C503C5A184CA"/>
    <w:rsid w:val="00FC6CF0"/>
  </w:style>
  <w:style w:type="paragraph" w:customStyle="1" w:styleId="E1847A4938234FBEA88B8558EE4DE9C9">
    <w:name w:val="E1847A4938234FBEA88B8558EE4DE9C9"/>
    <w:rsid w:val="00FC6CF0"/>
  </w:style>
  <w:style w:type="paragraph" w:customStyle="1" w:styleId="BFAB37C86627455C83531E5DF8218B49">
    <w:name w:val="BFAB37C86627455C83531E5DF8218B49"/>
    <w:rsid w:val="00FC6CF0"/>
  </w:style>
  <w:style w:type="paragraph" w:customStyle="1" w:styleId="1A53C2941CFB48C8A63625FA5C7579B7">
    <w:name w:val="1A53C2941CFB48C8A63625FA5C7579B7"/>
    <w:rsid w:val="00FC6CF0"/>
  </w:style>
  <w:style w:type="paragraph" w:customStyle="1" w:styleId="B0E7FD254CE843878B81BF36BC38040A">
    <w:name w:val="B0E7FD254CE843878B81BF36BC38040A"/>
    <w:rsid w:val="00FC6CF0"/>
  </w:style>
  <w:style w:type="paragraph" w:customStyle="1" w:styleId="EC3C2664DF2E4093BC3355F26C601E25">
    <w:name w:val="EC3C2664DF2E4093BC3355F26C601E25"/>
    <w:rsid w:val="00FC6CF0"/>
  </w:style>
  <w:style w:type="paragraph" w:customStyle="1" w:styleId="84715816C2324519ACE70BAF378E0F40">
    <w:name w:val="84715816C2324519ACE70BAF378E0F40"/>
    <w:rsid w:val="00FC6CF0"/>
  </w:style>
  <w:style w:type="paragraph" w:customStyle="1" w:styleId="CF627B4E47A04B3CB54831A2551CDC18">
    <w:name w:val="CF627B4E47A04B3CB54831A2551CDC18"/>
    <w:rsid w:val="00FC6CF0"/>
  </w:style>
  <w:style w:type="paragraph" w:customStyle="1" w:styleId="33741C83C761484FAA91E8F68E05FDFB">
    <w:name w:val="33741C83C761484FAA91E8F68E05FDFB"/>
    <w:rsid w:val="00FC6CF0"/>
  </w:style>
  <w:style w:type="paragraph" w:customStyle="1" w:styleId="47A8DDAC596A4A7BB7C720B0E25BD824">
    <w:name w:val="47A8DDAC596A4A7BB7C720B0E25BD824"/>
    <w:rsid w:val="00FC6CF0"/>
  </w:style>
  <w:style w:type="paragraph" w:customStyle="1" w:styleId="5F46FC4A8C284C9E8A1B61349CDE7C45">
    <w:name w:val="5F46FC4A8C284C9E8A1B61349CDE7C45"/>
    <w:rsid w:val="00FC6CF0"/>
  </w:style>
  <w:style w:type="paragraph" w:customStyle="1" w:styleId="F33F93EF28D04D03A81F3A28B2F86B38">
    <w:name w:val="F33F93EF28D04D03A81F3A28B2F86B38"/>
    <w:rsid w:val="00FC6CF0"/>
  </w:style>
  <w:style w:type="paragraph" w:customStyle="1" w:styleId="01259252E90D43B6966005439416E30D">
    <w:name w:val="01259252E90D43B6966005439416E30D"/>
    <w:rsid w:val="00FC6CF0"/>
  </w:style>
  <w:style w:type="paragraph" w:customStyle="1" w:styleId="D1D3F94528B4484A8711B4CDA9B9E699">
    <w:name w:val="D1D3F94528B4484A8711B4CDA9B9E699"/>
    <w:rsid w:val="00FC6CF0"/>
  </w:style>
  <w:style w:type="paragraph" w:customStyle="1" w:styleId="94B698F4620F472CB750B7400BED8FE5">
    <w:name w:val="94B698F4620F472CB750B7400BED8FE5"/>
    <w:rsid w:val="00FC6CF0"/>
  </w:style>
  <w:style w:type="paragraph" w:customStyle="1" w:styleId="E0BE8AD1F8604013B2C8E60AFA32E75C">
    <w:name w:val="E0BE8AD1F8604013B2C8E60AFA32E75C"/>
    <w:rsid w:val="00FC6CF0"/>
  </w:style>
  <w:style w:type="paragraph" w:customStyle="1" w:styleId="B2A612446C8E4741928547E5C30948AD">
    <w:name w:val="B2A612446C8E4741928547E5C30948AD"/>
    <w:rsid w:val="00FC6CF0"/>
  </w:style>
  <w:style w:type="paragraph" w:customStyle="1" w:styleId="FDBE850C82124ADCB582709763354197">
    <w:name w:val="FDBE850C82124ADCB582709763354197"/>
    <w:rsid w:val="00FC6CF0"/>
  </w:style>
  <w:style w:type="paragraph" w:customStyle="1" w:styleId="AF1CD7101EBC4C6D89A81A578D5E3761">
    <w:name w:val="AF1CD7101EBC4C6D89A81A578D5E3761"/>
    <w:rsid w:val="00FC6CF0"/>
  </w:style>
  <w:style w:type="paragraph" w:customStyle="1" w:styleId="A84B4015BF4D4B0C9CDAD2223B648F48">
    <w:name w:val="A84B4015BF4D4B0C9CDAD2223B648F48"/>
    <w:rsid w:val="00FC6CF0"/>
  </w:style>
  <w:style w:type="paragraph" w:customStyle="1" w:styleId="1116C29DD03D45AE8237D0DC0D01E491">
    <w:name w:val="1116C29DD03D45AE8237D0DC0D01E491"/>
    <w:rsid w:val="00FC6CF0"/>
  </w:style>
  <w:style w:type="paragraph" w:customStyle="1" w:styleId="3EC394DD894C44E9A602EDCD1BC86312">
    <w:name w:val="3EC394DD894C44E9A602EDCD1BC86312"/>
    <w:rsid w:val="00FC6CF0"/>
  </w:style>
  <w:style w:type="paragraph" w:customStyle="1" w:styleId="72862593EB764A67AC3250133EF6F5AA">
    <w:name w:val="72862593EB764A67AC3250133EF6F5AA"/>
    <w:rsid w:val="00FC6CF0"/>
  </w:style>
  <w:style w:type="paragraph" w:customStyle="1" w:styleId="BF25D675FDF6469699AAEA025A2B73ED">
    <w:name w:val="BF25D675FDF6469699AAEA025A2B73ED"/>
    <w:rsid w:val="00FC6CF0"/>
  </w:style>
  <w:style w:type="paragraph" w:customStyle="1" w:styleId="AB2918845156461BA836B5E3F948B2D0">
    <w:name w:val="AB2918845156461BA836B5E3F948B2D0"/>
    <w:rsid w:val="00FC6CF0"/>
  </w:style>
  <w:style w:type="paragraph" w:customStyle="1" w:styleId="DB858901D2B5449AA4EF460E94BCC50D">
    <w:name w:val="DB858901D2B5449AA4EF460E94BCC50D"/>
    <w:rsid w:val="00FC6CF0"/>
  </w:style>
  <w:style w:type="paragraph" w:customStyle="1" w:styleId="EFC1FB09A06649E98708D3A7F3F5F9A0">
    <w:name w:val="EFC1FB09A06649E98708D3A7F3F5F9A0"/>
    <w:rsid w:val="00FC6CF0"/>
  </w:style>
  <w:style w:type="paragraph" w:customStyle="1" w:styleId="CE413099078C4D78B7F5D4AB26BC2ADD">
    <w:name w:val="CE413099078C4D78B7F5D4AB26BC2ADD"/>
    <w:rsid w:val="00FC6CF0"/>
  </w:style>
  <w:style w:type="paragraph" w:customStyle="1" w:styleId="FF14821DA875443E82E7997AC5414B1E">
    <w:name w:val="FF14821DA875443E82E7997AC5414B1E"/>
    <w:rsid w:val="00FC6CF0"/>
  </w:style>
  <w:style w:type="paragraph" w:customStyle="1" w:styleId="ED2EEE01B7C34856BC9390B0A4977A06">
    <w:name w:val="ED2EEE01B7C34856BC9390B0A4977A06"/>
    <w:rsid w:val="00FC6CF0"/>
  </w:style>
  <w:style w:type="paragraph" w:customStyle="1" w:styleId="F0C9312C19094BCC97E7CA500EF026EF">
    <w:name w:val="F0C9312C19094BCC97E7CA500EF026EF"/>
    <w:rsid w:val="00FC6CF0"/>
  </w:style>
  <w:style w:type="paragraph" w:customStyle="1" w:styleId="0FB22805B3104BC4B7CB44C3CC954614">
    <w:name w:val="0FB22805B3104BC4B7CB44C3CC954614"/>
    <w:rsid w:val="00FC6CF0"/>
  </w:style>
  <w:style w:type="paragraph" w:customStyle="1" w:styleId="D2AD04DE378F4448A5E74A01CFC9D02F">
    <w:name w:val="D2AD04DE378F4448A5E74A01CFC9D02F"/>
    <w:rsid w:val="00FC6CF0"/>
  </w:style>
  <w:style w:type="paragraph" w:customStyle="1" w:styleId="F0B58666CC2F44948CCBD06138095B5B">
    <w:name w:val="F0B58666CC2F44948CCBD06138095B5B"/>
    <w:rsid w:val="00FC6CF0"/>
  </w:style>
  <w:style w:type="paragraph" w:customStyle="1" w:styleId="EDBBF7B56B8E454BBA1B13A2C0042D49">
    <w:name w:val="EDBBF7B56B8E454BBA1B13A2C0042D49"/>
    <w:rsid w:val="00FC6CF0"/>
  </w:style>
  <w:style w:type="paragraph" w:customStyle="1" w:styleId="55B80630E4144CC0A1DF6E2EC00B3D8B">
    <w:name w:val="55B80630E4144CC0A1DF6E2EC00B3D8B"/>
    <w:rsid w:val="00FC6CF0"/>
  </w:style>
  <w:style w:type="paragraph" w:customStyle="1" w:styleId="AB46FB997DD14C269BC6FD7EF19E0D0A">
    <w:name w:val="AB46FB997DD14C269BC6FD7EF19E0D0A"/>
    <w:rsid w:val="00FC6CF0"/>
  </w:style>
  <w:style w:type="paragraph" w:customStyle="1" w:styleId="8CF4324DD92840D39A633E72586ED2E2">
    <w:name w:val="8CF4324DD92840D39A633E72586ED2E2"/>
    <w:rsid w:val="00FC6CF0"/>
  </w:style>
  <w:style w:type="paragraph" w:customStyle="1" w:styleId="60022549835E4E008EC1164E0E3207FE">
    <w:name w:val="60022549835E4E008EC1164E0E3207FE"/>
    <w:rsid w:val="00FC6CF0"/>
  </w:style>
  <w:style w:type="paragraph" w:customStyle="1" w:styleId="AFDB4C50BB4C43FFA1E7FE508570D761">
    <w:name w:val="AFDB4C50BB4C43FFA1E7FE508570D761"/>
    <w:rsid w:val="00FC6CF0"/>
  </w:style>
  <w:style w:type="paragraph" w:customStyle="1" w:styleId="0F5BD111334840299758A463835C4BEC">
    <w:name w:val="0F5BD111334840299758A463835C4BEC"/>
    <w:rsid w:val="00FC6CF0"/>
  </w:style>
  <w:style w:type="paragraph" w:customStyle="1" w:styleId="D7C4282CF2F247B7B026C1FAA0DCDED3">
    <w:name w:val="D7C4282CF2F247B7B026C1FAA0DCDED3"/>
    <w:rsid w:val="00FC6CF0"/>
  </w:style>
  <w:style w:type="paragraph" w:customStyle="1" w:styleId="705C948A5D244FCAA75905F078E4E8C5">
    <w:name w:val="705C948A5D244FCAA75905F078E4E8C5"/>
    <w:rsid w:val="00FC6CF0"/>
  </w:style>
  <w:style w:type="paragraph" w:customStyle="1" w:styleId="8067C65B58C14C3AB134C405F1A42354">
    <w:name w:val="8067C65B58C14C3AB134C405F1A42354"/>
    <w:rsid w:val="00FC6CF0"/>
  </w:style>
  <w:style w:type="paragraph" w:customStyle="1" w:styleId="927D67B96EF048BD9CB4F682900814C3">
    <w:name w:val="927D67B96EF048BD9CB4F682900814C3"/>
    <w:rsid w:val="00FC6CF0"/>
  </w:style>
  <w:style w:type="paragraph" w:customStyle="1" w:styleId="270B71293FAF448E857C62E6C8C79523">
    <w:name w:val="270B71293FAF448E857C62E6C8C79523"/>
    <w:rsid w:val="00FC6CF0"/>
  </w:style>
  <w:style w:type="paragraph" w:customStyle="1" w:styleId="051A06A2DAF245F7BE82E51A2E1704E8">
    <w:name w:val="051A06A2DAF245F7BE82E51A2E1704E8"/>
    <w:rsid w:val="00FC6CF0"/>
  </w:style>
  <w:style w:type="paragraph" w:customStyle="1" w:styleId="578770A5484A409EBA12E83A532F1353">
    <w:name w:val="578770A5484A409EBA12E83A532F1353"/>
    <w:rsid w:val="00FC6CF0"/>
  </w:style>
  <w:style w:type="paragraph" w:customStyle="1" w:styleId="54A089BF088945D6A9FAD21D6D78D403">
    <w:name w:val="54A089BF088945D6A9FAD21D6D78D403"/>
    <w:rsid w:val="00FC6CF0"/>
  </w:style>
  <w:style w:type="paragraph" w:customStyle="1" w:styleId="CCD7D4EE81014243B02D890B00F18832">
    <w:name w:val="CCD7D4EE81014243B02D890B00F18832"/>
    <w:rsid w:val="00FC6CF0"/>
  </w:style>
  <w:style w:type="paragraph" w:customStyle="1" w:styleId="AACA8698771541C5996CBE1F21B620C7">
    <w:name w:val="AACA8698771541C5996CBE1F21B620C7"/>
    <w:rsid w:val="00FC6CF0"/>
  </w:style>
  <w:style w:type="paragraph" w:customStyle="1" w:styleId="6040DA8CBB7F43DA8C1FD4CB3B725DDD">
    <w:name w:val="6040DA8CBB7F43DA8C1FD4CB3B725DDD"/>
    <w:rsid w:val="00FC6CF0"/>
  </w:style>
  <w:style w:type="paragraph" w:customStyle="1" w:styleId="AD83CA0CFC3F4A72A6E6547F87CD855A">
    <w:name w:val="AD83CA0CFC3F4A72A6E6547F87CD855A"/>
    <w:rsid w:val="00FC6CF0"/>
  </w:style>
  <w:style w:type="paragraph" w:customStyle="1" w:styleId="30A1B608BBFC4C24A88D8412C76D3728">
    <w:name w:val="30A1B608BBFC4C24A88D8412C76D3728"/>
    <w:rsid w:val="00FC6CF0"/>
  </w:style>
  <w:style w:type="paragraph" w:customStyle="1" w:styleId="A6D404FB4D5244C7A6A2DA43B1891562">
    <w:name w:val="A6D404FB4D5244C7A6A2DA43B1891562"/>
    <w:rsid w:val="00FC6CF0"/>
  </w:style>
  <w:style w:type="paragraph" w:customStyle="1" w:styleId="5BC15B9C54934FB7A7EAE00941692665">
    <w:name w:val="5BC15B9C54934FB7A7EAE00941692665"/>
    <w:rsid w:val="00FC6CF0"/>
  </w:style>
  <w:style w:type="paragraph" w:customStyle="1" w:styleId="4F37CE7A1F7A4CE39FEBAB52172C2D45">
    <w:name w:val="4F37CE7A1F7A4CE39FEBAB52172C2D45"/>
    <w:rsid w:val="00FC6CF0"/>
  </w:style>
  <w:style w:type="paragraph" w:customStyle="1" w:styleId="D15ED2CDA7EE40FE8272ADD5B988FB77">
    <w:name w:val="D15ED2CDA7EE40FE8272ADD5B988FB77"/>
    <w:rsid w:val="00FC6CF0"/>
  </w:style>
  <w:style w:type="paragraph" w:customStyle="1" w:styleId="A50CFFC9402F4F0A8131094E49C9B4EA">
    <w:name w:val="A50CFFC9402F4F0A8131094E49C9B4EA"/>
    <w:rsid w:val="00FC6CF0"/>
  </w:style>
  <w:style w:type="paragraph" w:customStyle="1" w:styleId="B6BB23DAB3FD45F2A13A9B56CB0C7899">
    <w:name w:val="B6BB23DAB3FD45F2A13A9B56CB0C7899"/>
    <w:rsid w:val="00FC6CF0"/>
  </w:style>
  <w:style w:type="paragraph" w:customStyle="1" w:styleId="90D81888BFC448F3A9160D74BFE38C58">
    <w:name w:val="90D81888BFC448F3A9160D74BFE38C58"/>
    <w:rsid w:val="00FC6CF0"/>
  </w:style>
  <w:style w:type="paragraph" w:customStyle="1" w:styleId="120983CB9E54475DBD48787A47511B8D">
    <w:name w:val="120983CB9E54475DBD48787A47511B8D"/>
    <w:rsid w:val="00FC6CF0"/>
  </w:style>
  <w:style w:type="paragraph" w:customStyle="1" w:styleId="0FF823812F614F1A8FFDD31D19AA53EB">
    <w:name w:val="0FF823812F614F1A8FFDD31D19AA53EB"/>
    <w:rsid w:val="00FC6CF0"/>
  </w:style>
  <w:style w:type="paragraph" w:customStyle="1" w:styleId="918412AF1FBE4AAE95076EB44B8A77D6">
    <w:name w:val="918412AF1FBE4AAE95076EB44B8A77D6"/>
    <w:rsid w:val="00FC6C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6486F-FFDE-4F85-B545-B4B3A4029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Oficio blanco</Template>
  <TotalTime>0</TotalTime>
  <Pages>11</Pages>
  <Words>2016</Words>
  <Characters>11093</Characters>
  <Application>Microsoft Office Word</Application>
  <DocSecurity>8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Alcaldia de Medellin</Company>
  <LinksUpToDate>false</LinksUpToDate>
  <CharactersWithSpaces>13083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Alberto Henao Correa</dc:creator>
  <cp:keywords>Oficios Municipio</cp:keywords>
  <dc:description/>
  <cp:lastModifiedBy>Jairo Alberto Henao Correa</cp:lastModifiedBy>
  <cp:revision>2</cp:revision>
  <dcterms:created xsi:type="dcterms:W3CDTF">2022-09-05T14:24:00Z</dcterms:created>
  <dcterms:modified xsi:type="dcterms:W3CDTF">2022-09-05T14:24:00Z</dcterms:modified>
</cp:coreProperties>
</file>